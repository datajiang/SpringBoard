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629A79" w14:textId="77777777" w:rsidR="007575DB" w:rsidRDefault="007575DB" w:rsidP="00C6554A">
      <w:pPr>
        <w:pStyle w:val="Photo"/>
      </w:pPr>
      <w:bookmarkStart w:id="0" w:name="_Hlk52200589"/>
      <w:bookmarkStart w:id="1" w:name="_Toc321147149"/>
      <w:bookmarkStart w:id="2" w:name="_Toc318188227"/>
      <w:bookmarkStart w:id="3" w:name="_Toc318188327"/>
      <w:bookmarkStart w:id="4" w:name="_Toc318189312"/>
      <w:bookmarkStart w:id="5" w:name="_Toc321147011"/>
      <w:bookmarkEnd w:id="0"/>
    </w:p>
    <w:p w14:paraId="71D6A53E" w14:textId="77777777" w:rsidR="007575DB" w:rsidRDefault="007575DB" w:rsidP="00C6554A">
      <w:pPr>
        <w:pStyle w:val="Photo"/>
      </w:pPr>
    </w:p>
    <w:p w14:paraId="676E33A9" w14:textId="2BCCFB6F" w:rsidR="00C6554A" w:rsidRPr="008B5277" w:rsidRDefault="007575DB" w:rsidP="00C6554A">
      <w:pPr>
        <w:pStyle w:val="Photo"/>
      </w:pPr>
      <w:r>
        <w:rPr>
          <w:noProof/>
        </w:rPr>
        <w:drawing>
          <wp:inline distT="0" distB="0" distL="0" distR="0" wp14:anchorId="6E2B118D" wp14:editId="3ED5999C">
            <wp:extent cx="4311650" cy="4665980"/>
            <wp:effectExtent l="0" t="0" r="0" b="1270"/>
            <wp:docPr id="14" name="Picture 14" descr="air conditioning systems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 conditioning systems : Stock Phot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0694" b="3715"/>
                    <a:stretch/>
                  </pic:blipFill>
                  <pic:spPr bwMode="auto">
                    <a:xfrm>
                      <a:off x="0" y="0"/>
                      <a:ext cx="4318261" cy="4673134"/>
                    </a:xfrm>
                    <a:prstGeom prst="rect">
                      <a:avLst/>
                    </a:prstGeom>
                    <a:noFill/>
                    <a:ln>
                      <a:noFill/>
                    </a:ln>
                    <a:extLst>
                      <a:ext uri="{53640926-AAD7-44D8-BBD7-CCE9431645EC}">
                        <a14:shadowObscured xmlns:a14="http://schemas.microsoft.com/office/drawing/2010/main"/>
                      </a:ext>
                    </a:extLst>
                  </pic:spPr>
                </pic:pic>
              </a:graphicData>
            </a:graphic>
          </wp:inline>
        </w:drawing>
      </w:r>
    </w:p>
    <w:bookmarkEnd w:id="1"/>
    <w:bookmarkEnd w:id="2"/>
    <w:bookmarkEnd w:id="3"/>
    <w:bookmarkEnd w:id="4"/>
    <w:bookmarkEnd w:id="5"/>
    <w:p w14:paraId="325A4590" w14:textId="77777777" w:rsidR="007575DB" w:rsidRDefault="007575DB" w:rsidP="00C6554A">
      <w:pPr>
        <w:pStyle w:val="Title"/>
      </w:pPr>
    </w:p>
    <w:p w14:paraId="3C57E5BA" w14:textId="77777777" w:rsidR="007575DB" w:rsidRDefault="007575DB" w:rsidP="00C6554A">
      <w:pPr>
        <w:pStyle w:val="Title"/>
      </w:pPr>
    </w:p>
    <w:p w14:paraId="09C0D235" w14:textId="4C2B8346" w:rsidR="00C6554A" w:rsidRDefault="007575DB" w:rsidP="00C6554A">
      <w:pPr>
        <w:pStyle w:val="Title"/>
      </w:pPr>
      <w:r>
        <w:t>Modelling Energy Usage</w:t>
      </w:r>
    </w:p>
    <w:p w14:paraId="454CFFBD" w14:textId="3F44B1F7" w:rsidR="00C6554A" w:rsidRPr="00D5413C" w:rsidRDefault="00C6554A" w:rsidP="00C6554A">
      <w:pPr>
        <w:pStyle w:val="Subtitle"/>
      </w:pPr>
    </w:p>
    <w:p w14:paraId="35FBD040" w14:textId="448BA23C" w:rsidR="00C6554A" w:rsidRDefault="00C6581F" w:rsidP="00C6554A">
      <w:pPr>
        <w:pStyle w:val="ContactInfo"/>
      </w:pPr>
      <w:r>
        <w:t>Dongtao Jiang</w:t>
      </w:r>
      <w:r w:rsidR="00C6554A">
        <w:t xml:space="preserve"> | </w:t>
      </w:r>
      <w:r>
        <w:t>Springboard</w:t>
      </w:r>
      <w:r w:rsidR="00C6554A">
        <w:t xml:space="preserve"> </w:t>
      </w:r>
      <w:r>
        <w:t xml:space="preserve">Data Science Career Track </w:t>
      </w:r>
      <w:r w:rsidR="00C6554A">
        <w:t>|</w:t>
      </w:r>
      <w:r w:rsidR="00C6554A" w:rsidRPr="00D5413C">
        <w:t xml:space="preserve"> </w:t>
      </w:r>
      <w:r w:rsidR="007575DB">
        <w:t>9</w:t>
      </w:r>
      <w:r>
        <w:t>/</w:t>
      </w:r>
      <w:r w:rsidR="008D5697">
        <w:t>29</w:t>
      </w:r>
      <w:r>
        <w:t>/20</w:t>
      </w:r>
      <w:r w:rsidR="00983E1E">
        <w:t>20</w:t>
      </w:r>
      <w:r w:rsidR="00C6554A">
        <w:br w:type="page"/>
      </w:r>
    </w:p>
    <w:sdt>
      <w:sdtPr>
        <w:rPr>
          <w:rFonts w:asciiTheme="minorHAnsi" w:eastAsiaTheme="minorHAnsi" w:hAnsiTheme="minorHAnsi" w:cstheme="minorBidi"/>
          <w:color w:val="595959" w:themeColor="text1" w:themeTint="A6"/>
          <w:sz w:val="22"/>
          <w:szCs w:val="22"/>
        </w:rPr>
        <w:id w:val="-1041053873"/>
        <w:docPartObj>
          <w:docPartGallery w:val="Table of Contents"/>
          <w:docPartUnique/>
        </w:docPartObj>
      </w:sdtPr>
      <w:sdtEndPr>
        <w:rPr>
          <w:rFonts w:eastAsia="SimSun"/>
          <w:b/>
          <w:bCs/>
          <w:noProof/>
        </w:rPr>
      </w:sdtEndPr>
      <w:sdtContent>
        <w:p w14:paraId="5950F933" w14:textId="5BCEBFDD" w:rsidR="00983E1E" w:rsidRDefault="00983E1E">
          <w:pPr>
            <w:pStyle w:val="TOCHeading"/>
          </w:pPr>
          <w:r>
            <w:t>Table of Contents</w:t>
          </w:r>
        </w:p>
        <w:p w14:paraId="724D97F9" w14:textId="44C08660" w:rsidR="008D5697" w:rsidRDefault="00983E1E">
          <w:pPr>
            <w:pStyle w:val="TOC1"/>
            <w:tabs>
              <w:tab w:val="right" w:leader="dot" w:pos="8630"/>
            </w:tabs>
            <w:rPr>
              <w:rFonts w:eastAsiaTheme="minorEastAsia"/>
              <w:noProof/>
              <w:color w:val="auto"/>
              <w:lang w:eastAsia="zh-CN"/>
            </w:rPr>
          </w:pPr>
          <w:r>
            <w:fldChar w:fldCharType="begin"/>
          </w:r>
          <w:r>
            <w:instrText xml:space="preserve"> TOC \o "1-3" \h \z \u </w:instrText>
          </w:r>
          <w:r>
            <w:fldChar w:fldCharType="separate"/>
          </w:r>
          <w:hyperlink w:anchor="_Toc52275495" w:history="1">
            <w:r w:rsidR="008D5697" w:rsidRPr="00317645">
              <w:rPr>
                <w:rStyle w:val="Hyperlink"/>
                <w:noProof/>
              </w:rPr>
              <w:t>Introduction</w:t>
            </w:r>
            <w:r w:rsidR="008D5697">
              <w:rPr>
                <w:noProof/>
                <w:webHidden/>
              </w:rPr>
              <w:tab/>
            </w:r>
            <w:r w:rsidR="008D5697">
              <w:rPr>
                <w:noProof/>
                <w:webHidden/>
              </w:rPr>
              <w:fldChar w:fldCharType="begin"/>
            </w:r>
            <w:r w:rsidR="008D5697">
              <w:rPr>
                <w:noProof/>
                <w:webHidden/>
              </w:rPr>
              <w:instrText xml:space="preserve"> PAGEREF _Toc52275495 \h </w:instrText>
            </w:r>
            <w:r w:rsidR="008D5697">
              <w:rPr>
                <w:noProof/>
                <w:webHidden/>
              </w:rPr>
            </w:r>
            <w:r w:rsidR="008D5697">
              <w:rPr>
                <w:noProof/>
                <w:webHidden/>
              </w:rPr>
              <w:fldChar w:fldCharType="separate"/>
            </w:r>
            <w:r w:rsidR="008D5697">
              <w:rPr>
                <w:noProof/>
                <w:webHidden/>
              </w:rPr>
              <w:t>2</w:t>
            </w:r>
            <w:r w:rsidR="008D5697">
              <w:rPr>
                <w:noProof/>
                <w:webHidden/>
              </w:rPr>
              <w:fldChar w:fldCharType="end"/>
            </w:r>
          </w:hyperlink>
        </w:p>
        <w:p w14:paraId="25CC15B5" w14:textId="7F176F6E" w:rsidR="008D5697" w:rsidRDefault="0029790B">
          <w:pPr>
            <w:pStyle w:val="TOC1"/>
            <w:tabs>
              <w:tab w:val="right" w:leader="dot" w:pos="8630"/>
            </w:tabs>
            <w:rPr>
              <w:rFonts w:eastAsiaTheme="minorEastAsia"/>
              <w:noProof/>
              <w:color w:val="auto"/>
              <w:lang w:eastAsia="zh-CN"/>
            </w:rPr>
          </w:pPr>
          <w:hyperlink w:anchor="_Toc52275496" w:history="1">
            <w:r w:rsidR="008D5697" w:rsidRPr="00317645">
              <w:rPr>
                <w:rStyle w:val="Hyperlink"/>
                <w:noProof/>
              </w:rPr>
              <w:t>Dataset</w:t>
            </w:r>
            <w:r w:rsidR="008D5697">
              <w:rPr>
                <w:noProof/>
                <w:webHidden/>
              </w:rPr>
              <w:tab/>
            </w:r>
            <w:r w:rsidR="008D5697">
              <w:rPr>
                <w:noProof/>
                <w:webHidden/>
              </w:rPr>
              <w:fldChar w:fldCharType="begin"/>
            </w:r>
            <w:r w:rsidR="008D5697">
              <w:rPr>
                <w:noProof/>
                <w:webHidden/>
              </w:rPr>
              <w:instrText xml:space="preserve"> PAGEREF _Toc52275496 \h </w:instrText>
            </w:r>
            <w:r w:rsidR="008D5697">
              <w:rPr>
                <w:noProof/>
                <w:webHidden/>
              </w:rPr>
            </w:r>
            <w:r w:rsidR="008D5697">
              <w:rPr>
                <w:noProof/>
                <w:webHidden/>
              </w:rPr>
              <w:fldChar w:fldCharType="separate"/>
            </w:r>
            <w:r w:rsidR="008D5697">
              <w:rPr>
                <w:noProof/>
                <w:webHidden/>
              </w:rPr>
              <w:t>2</w:t>
            </w:r>
            <w:r w:rsidR="008D5697">
              <w:rPr>
                <w:noProof/>
                <w:webHidden/>
              </w:rPr>
              <w:fldChar w:fldCharType="end"/>
            </w:r>
          </w:hyperlink>
        </w:p>
        <w:p w14:paraId="21698A1C" w14:textId="1DA2A286" w:rsidR="008D5697" w:rsidRDefault="0029790B">
          <w:pPr>
            <w:pStyle w:val="TOC1"/>
            <w:tabs>
              <w:tab w:val="right" w:leader="dot" w:pos="8630"/>
            </w:tabs>
            <w:rPr>
              <w:rFonts w:eastAsiaTheme="minorEastAsia"/>
              <w:noProof/>
              <w:color w:val="auto"/>
              <w:lang w:eastAsia="zh-CN"/>
            </w:rPr>
          </w:pPr>
          <w:hyperlink w:anchor="_Toc52275497" w:history="1">
            <w:r w:rsidR="008D5697" w:rsidRPr="00317645">
              <w:rPr>
                <w:rStyle w:val="Hyperlink"/>
                <w:noProof/>
              </w:rPr>
              <w:t>Software Packages</w:t>
            </w:r>
            <w:r w:rsidR="008D5697">
              <w:rPr>
                <w:noProof/>
                <w:webHidden/>
              </w:rPr>
              <w:tab/>
            </w:r>
            <w:r w:rsidR="008D5697">
              <w:rPr>
                <w:noProof/>
                <w:webHidden/>
              </w:rPr>
              <w:fldChar w:fldCharType="begin"/>
            </w:r>
            <w:r w:rsidR="008D5697">
              <w:rPr>
                <w:noProof/>
                <w:webHidden/>
              </w:rPr>
              <w:instrText xml:space="preserve"> PAGEREF _Toc52275497 \h </w:instrText>
            </w:r>
            <w:r w:rsidR="008D5697">
              <w:rPr>
                <w:noProof/>
                <w:webHidden/>
              </w:rPr>
            </w:r>
            <w:r w:rsidR="008D5697">
              <w:rPr>
                <w:noProof/>
                <w:webHidden/>
              </w:rPr>
              <w:fldChar w:fldCharType="separate"/>
            </w:r>
            <w:r w:rsidR="008D5697">
              <w:rPr>
                <w:noProof/>
                <w:webHidden/>
              </w:rPr>
              <w:t>3</w:t>
            </w:r>
            <w:r w:rsidR="008D5697">
              <w:rPr>
                <w:noProof/>
                <w:webHidden/>
              </w:rPr>
              <w:fldChar w:fldCharType="end"/>
            </w:r>
          </w:hyperlink>
        </w:p>
        <w:p w14:paraId="68E42757" w14:textId="64213028" w:rsidR="008D5697" w:rsidRDefault="0029790B">
          <w:pPr>
            <w:pStyle w:val="TOC1"/>
            <w:tabs>
              <w:tab w:val="right" w:leader="dot" w:pos="8630"/>
            </w:tabs>
            <w:rPr>
              <w:rFonts w:eastAsiaTheme="minorEastAsia"/>
              <w:noProof/>
              <w:color w:val="auto"/>
              <w:lang w:eastAsia="zh-CN"/>
            </w:rPr>
          </w:pPr>
          <w:hyperlink w:anchor="_Toc52275498" w:history="1">
            <w:r w:rsidR="008D5697" w:rsidRPr="00317645">
              <w:rPr>
                <w:rStyle w:val="Hyperlink"/>
                <w:noProof/>
              </w:rPr>
              <w:t>Data Wrangling</w:t>
            </w:r>
            <w:r w:rsidR="008D5697">
              <w:rPr>
                <w:noProof/>
                <w:webHidden/>
              </w:rPr>
              <w:tab/>
            </w:r>
            <w:r w:rsidR="008D5697">
              <w:rPr>
                <w:noProof/>
                <w:webHidden/>
              </w:rPr>
              <w:fldChar w:fldCharType="begin"/>
            </w:r>
            <w:r w:rsidR="008D5697">
              <w:rPr>
                <w:noProof/>
                <w:webHidden/>
              </w:rPr>
              <w:instrText xml:space="preserve"> PAGEREF _Toc52275498 \h </w:instrText>
            </w:r>
            <w:r w:rsidR="008D5697">
              <w:rPr>
                <w:noProof/>
                <w:webHidden/>
              </w:rPr>
            </w:r>
            <w:r w:rsidR="008D5697">
              <w:rPr>
                <w:noProof/>
                <w:webHidden/>
              </w:rPr>
              <w:fldChar w:fldCharType="separate"/>
            </w:r>
            <w:r w:rsidR="008D5697">
              <w:rPr>
                <w:noProof/>
                <w:webHidden/>
              </w:rPr>
              <w:t>3</w:t>
            </w:r>
            <w:r w:rsidR="008D5697">
              <w:rPr>
                <w:noProof/>
                <w:webHidden/>
              </w:rPr>
              <w:fldChar w:fldCharType="end"/>
            </w:r>
          </w:hyperlink>
        </w:p>
        <w:p w14:paraId="13C62646" w14:textId="34E11B63" w:rsidR="008D5697" w:rsidRDefault="0029790B">
          <w:pPr>
            <w:pStyle w:val="TOC1"/>
            <w:tabs>
              <w:tab w:val="right" w:leader="dot" w:pos="8630"/>
            </w:tabs>
            <w:rPr>
              <w:rFonts w:eastAsiaTheme="minorEastAsia"/>
              <w:noProof/>
              <w:color w:val="auto"/>
              <w:lang w:eastAsia="zh-CN"/>
            </w:rPr>
          </w:pPr>
          <w:hyperlink w:anchor="_Toc52275499" w:history="1">
            <w:r w:rsidR="008D5697" w:rsidRPr="00317645">
              <w:rPr>
                <w:rStyle w:val="Hyperlink"/>
                <w:noProof/>
              </w:rPr>
              <w:t>Exploratory Data Analysis</w:t>
            </w:r>
            <w:r w:rsidR="008D5697">
              <w:rPr>
                <w:noProof/>
                <w:webHidden/>
              </w:rPr>
              <w:tab/>
            </w:r>
            <w:r w:rsidR="008D5697">
              <w:rPr>
                <w:noProof/>
                <w:webHidden/>
              </w:rPr>
              <w:fldChar w:fldCharType="begin"/>
            </w:r>
            <w:r w:rsidR="008D5697">
              <w:rPr>
                <w:noProof/>
                <w:webHidden/>
              </w:rPr>
              <w:instrText xml:space="preserve"> PAGEREF _Toc52275499 \h </w:instrText>
            </w:r>
            <w:r w:rsidR="008D5697">
              <w:rPr>
                <w:noProof/>
                <w:webHidden/>
              </w:rPr>
            </w:r>
            <w:r w:rsidR="008D5697">
              <w:rPr>
                <w:noProof/>
                <w:webHidden/>
              </w:rPr>
              <w:fldChar w:fldCharType="separate"/>
            </w:r>
            <w:r w:rsidR="008D5697">
              <w:rPr>
                <w:noProof/>
                <w:webHidden/>
              </w:rPr>
              <w:t>4</w:t>
            </w:r>
            <w:r w:rsidR="008D5697">
              <w:rPr>
                <w:noProof/>
                <w:webHidden/>
              </w:rPr>
              <w:fldChar w:fldCharType="end"/>
            </w:r>
          </w:hyperlink>
        </w:p>
        <w:p w14:paraId="33B713F6" w14:textId="249EB4D0" w:rsidR="008D5697" w:rsidRDefault="0029790B">
          <w:pPr>
            <w:pStyle w:val="TOC2"/>
            <w:tabs>
              <w:tab w:val="right" w:leader="dot" w:pos="8630"/>
            </w:tabs>
            <w:rPr>
              <w:rFonts w:eastAsiaTheme="minorEastAsia"/>
              <w:noProof/>
              <w:color w:val="auto"/>
              <w:lang w:eastAsia="zh-CN"/>
            </w:rPr>
          </w:pPr>
          <w:hyperlink w:anchor="_Toc52275500" w:history="1">
            <w:r w:rsidR="008D5697" w:rsidRPr="00317645">
              <w:rPr>
                <w:rStyle w:val="Hyperlink"/>
                <w:noProof/>
              </w:rPr>
              <w:t>Distribution of variables</w:t>
            </w:r>
            <w:r w:rsidR="008D5697">
              <w:rPr>
                <w:noProof/>
                <w:webHidden/>
              </w:rPr>
              <w:tab/>
            </w:r>
            <w:r w:rsidR="008D5697">
              <w:rPr>
                <w:noProof/>
                <w:webHidden/>
              </w:rPr>
              <w:fldChar w:fldCharType="begin"/>
            </w:r>
            <w:r w:rsidR="008D5697">
              <w:rPr>
                <w:noProof/>
                <w:webHidden/>
              </w:rPr>
              <w:instrText xml:space="preserve"> PAGEREF _Toc52275500 \h </w:instrText>
            </w:r>
            <w:r w:rsidR="008D5697">
              <w:rPr>
                <w:noProof/>
                <w:webHidden/>
              </w:rPr>
            </w:r>
            <w:r w:rsidR="008D5697">
              <w:rPr>
                <w:noProof/>
                <w:webHidden/>
              </w:rPr>
              <w:fldChar w:fldCharType="separate"/>
            </w:r>
            <w:r w:rsidR="008D5697">
              <w:rPr>
                <w:noProof/>
                <w:webHidden/>
              </w:rPr>
              <w:t>4</w:t>
            </w:r>
            <w:r w:rsidR="008D5697">
              <w:rPr>
                <w:noProof/>
                <w:webHidden/>
              </w:rPr>
              <w:fldChar w:fldCharType="end"/>
            </w:r>
          </w:hyperlink>
        </w:p>
        <w:p w14:paraId="1185979E" w14:textId="7EE4A261" w:rsidR="008D5697" w:rsidRDefault="0029790B">
          <w:pPr>
            <w:pStyle w:val="TOC2"/>
            <w:tabs>
              <w:tab w:val="right" w:leader="dot" w:pos="8630"/>
            </w:tabs>
            <w:rPr>
              <w:rFonts w:eastAsiaTheme="minorEastAsia"/>
              <w:noProof/>
              <w:color w:val="auto"/>
              <w:lang w:eastAsia="zh-CN"/>
            </w:rPr>
          </w:pPr>
          <w:hyperlink w:anchor="_Toc52275501" w:history="1">
            <w:r w:rsidR="008D5697" w:rsidRPr="00317645">
              <w:rPr>
                <w:rStyle w:val="Hyperlink"/>
                <w:noProof/>
              </w:rPr>
              <w:t>Site specific yearly and monthly energy consumption</w:t>
            </w:r>
            <w:r w:rsidR="008D5697">
              <w:rPr>
                <w:noProof/>
                <w:webHidden/>
              </w:rPr>
              <w:tab/>
            </w:r>
            <w:r w:rsidR="008D5697">
              <w:rPr>
                <w:noProof/>
                <w:webHidden/>
              </w:rPr>
              <w:fldChar w:fldCharType="begin"/>
            </w:r>
            <w:r w:rsidR="008D5697">
              <w:rPr>
                <w:noProof/>
                <w:webHidden/>
              </w:rPr>
              <w:instrText xml:space="preserve"> PAGEREF _Toc52275501 \h </w:instrText>
            </w:r>
            <w:r w:rsidR="008D5697">
              <w:rPr>
                <w:noProof/>
                <w:webHidden/>
              </w:rPr>
            </w:r>
            <w:r w:rsidR="008D5697">
              <w:rPr>
                <w:noProof/>
                <w:webHidden/>
              </w:rPr>
              <w:fldChar w:fldCharType="separate"/>
            </w:r>
            <w:r w:rsidR="008D5697">
              <w:rPr>
                <w:noProof/>
                <w:webHidden/>
              </w:rPr>
              <w:t>6</w:t>
            </w:r>
            <w:r w:rsidR="008D5697">
              <w:rPr>
                <w:noProof/>
                <w:webHidden/>
              </w:rPr>
              <w:fldChar w:fldCharType="end"/>
            </w:r>
          </w:hyperlink>
        </w:p>
        <w:p w14:paraId="4D16344E" w14:textId="4DA68169" w:rsidR="008D5697" w:rsidRDefault="0029790B">
          <w:pPr>
            <w:pStyle w:val="TOC2"/>
            <w:tabs>
              <w:tab w:val="right" w:leader="dot" w:pos="8630"/>
            </w:tabs>
            <w:rPr>
              <w:rFonts w:eastAsiaTheme="minorEastAsia"/>
              <w:noProof/>
              <w:color w:val="auto"/>
              <w:lang w:eastAsia="zh-CN"/>
            </w:rPr>
          </w:pPr>
          <w:hyperlink w:anchor="_Toc52275502" w:history="1">
            <w:r w:rsidR="008D5697" w:rsidRPr="00317645">
              <w:rPr>
                <w:rStyle w:val="Hyperlink"/>
                <w:noProof/>
              </w:rPr>
              <w:t>Energy types</w:t>
            </w:r>
            <w:r w:rsidR="008D5697">
              <w:rPr>
                <w:noProof/>
                <w:webHidden/>
              </w:rPr>
              <w:tab/>
            </w:r>
            <w:r w:rsidR="008D5697">
              <w:rPr>
                <w:noProof/>
                <w:webHidden/>
              </w:rPr>
              <w:fldChar w:fldCharType="begin"/>
            </w:r>
            <w:r w:rsidR="008D5697">
              <w:rPr>
                <w:noProof/>
                <w:webHidden/>
              </w:rPr>
              <w:instrText xml:space="preserve"> PAGEREF _Toc52275502 \h </w:instrText>
            </w:r>
            <w:r w:rsidR="008D5697">
              <w:rPr>
                <w:noProof/>
                <w:webHidden/>
              </w:rPr>
            </w:r>
            <w:r w:rsidR="008D5697">
              <w:rPr>
                <w:noProof/>
                <w:webHidden/>
              </w:rPr>
              <w:fldChar w:fldCharType="separate"/>
            </w:r>
            <w:r w:rsidR="008D5697">
              <w:rPr>
                <w:noProof/>
                <w:webHidden/>
              </w:rPr>
              <w:t>9</w:t>
            </w:r>
            <w:r w:rsidR="008D5697">
              <w:rPr>
                <w:noProof/>
                <w:webHidden/>
              </w:rPr>
              <w:fldChar w:fldCharType="end"/>
            </w:r>
          </w:hyperlink>
        </w:p>
        <w:p w14:paraId="67E17F1B" w14:textId="2A9DA79D" w:rsidR="008D5697" w:rsidRDefault="0029790B">
          <w:pPr>
            <w:pStyle w:val="TOC2"/>
            <w:tabs>
              <w:tab w:val="right" w:leader="dot" w:pos="8630"/>
            </w:tabs>
            <w:rPr>
              <w:rFonts w:eastAsiaTheme="minorEastAsia"/>
              <w:noProof/>
              <w:color w:val="auto"/>
              <w:lang w:eastAsia="zh-CN"/>
            </w:rPr>
          </w:pPr>
          <w:hyperlink w:anchor="_Toc52275503" w:history="1">
            <w:r w:rsidR="008D5697" w:rsidRPr="00317645">
              <w:rPr>
                <w:rStyle w:val="Hyperlink"/>
                <w:noProof/>
                <w:lang w:eastAsia="zh-CN"/>
              </w:rPr>
              <w:t>primary_use</w:t>
            </w:r>
            <w:r w:rsidR="008D5697">
              <w:rPr>
                <w:noProof/>
                <w:webHidden/>
              </w:rPr>
              <w:tab/>
            </w:r>
            <w:r w:rsidR="008D5697">
              <w:rPr>
                <w:noProof/>
                <w:webHidden/>
              </w:rPr>
              <w:fldChar w:fldCharType="begin"/>
            </w:r>
            <w:r w:rsidR="008D5697">
              <w:rPr>
                <w:noProof/>
                <w:webHidden/>
              </w:rPr>
              <w:instrText xml:space="preserve"> PAGEREF _Toc52275503 \h </w:instrText>
            </w:r>
            <w:r w:rsidR="008D5697">
              <w:rPr>
                <w:noProof/>
                <w:webHidden/>
              </w:rPr>
            </w:r>
            <w:r w:rsidR="008D5697">
              <w:rPr>
                <w:noProof/>
                <w:webHidden/>
              </w:rPr>
              <w:fldChar w:fldCharType="separate"/>
            </w:r>
            <w:r w:rsidR="008D5697">
              <w:rPr>
                <w:noProof/>
                <w:webHidden/>
              </w:rPr>
              <w:t>12</w:t>
            </w:r>
            <w:r w:rsidR="008D5697">
              <w:rPr>
                <w:noProof/>
                <w:webHidden/>
              </w:rPr>
              <w:fldChar w:fldCharType="end"/>
            </w:r>
          </w:hyperlink>
        </w:p>
        <w:p w14:paraId="50D628CB" w14:textId="20C47D77" w:rsidR="008D5697" w:rsidRDefault="0029790B">
          <w:pPr>
            <w:pStyle w:val="TOC2"/>
            <w:tabs>
              <w:tab w:val="right" w:leader="dot" w:pos="8630"/>
            </w:tabs>
            <w:rPr>
              <w:rFonts w:eastAsiaTheme="minorEastAsia"/>
              <w:noProof/>
              <w:color w:val="auto"/>
              <w:lang w:eastAsia="zh-CN"/>
            </w:rPr>
          </w:pPr>
          <w:hyperlink w:anchor="_Toc52275504" w:history="1">
            <w:r w:rsidR="008D5697" w:rsidRPr="00317645">
              <w:rPr>
                <w:rStyle w:val="Hyperlink"/>
                <w:noProof/>
              </w:rPr>
              <w:t>Air temperature</w:t>
            </w:r>
            <w:r w:rsidR="008D5697">
              <w:rPr>
                <w:noProof/>
                <w:webHidden/>
              </w:rPr>
              <w:tab/>
            </w:r>
            <w:r w:rsidR="008D5697">
              <w:rPr>
                <w:noProof/>
                <w:webHidden/>
              </w:rPr>
              <w:fldChar w:fldCharType="begin"/>
            </w:r>
            <w:r w:rsidR="008D5697">
              <w:rPr>
                <w:noProof/>
                <w:webHidden/>
              </w:rPr>
              <w:instrText xml:space="preserve"> PAGEREF _Toc52275504 \h </w:instrText>
            </w:r>
            <w:r w:rsidR="008D5697">
              <w:rPr>
                <w:noProof/>
                <w:webHidden/>
              </w:rPr>
            </w:r>
            <w:r w:rsidR="008D5697">
              <w:rPr>
                <w:noProof/>
                <w:webHidden/>
              </w:rPr>
              <w:fldChar w:fldCharType="separate"/>
            </w:r>
            <w:r w:rsidR="008D5697">
              <w:rPr>
                <w:noProof/>
                <w:webHidden/>
              </w:rPr>
              <w:t>13</w:t>
            </w:r>
            <w:r w:rsidR="008D5697">
              <w:rPr>
                <w:noProof/>
                <w:webHidden/>
              </w:rPr>
              <w:fldChar w:fldCharType="end"/>
            </w:r>
          </w:hyperlink>
        </w:p>
        <w:p w14:paraId="42E7C27F" w14:textId="0E3A6B91" w:rsidR="008D5697" w:rsidRDefault="0029790B">
          <w:pPr>
            <w:pStyle w:val="TOC2"/>
            <w:tabs>
              <w:tab w:val="right" w:leader="dot" w:pos="8630"/>
            </w:tabs>
            <w:rPr>
              <w:rFonts w:eastAsiaTheme="minorEastAsia"/>
              <w:noProof/>
              <w:color w:val="auto"/>
              <w:lang w:eastAsia="zh-CN"/>
            </w:rPr>
          </w:pPr>
          <w:hyperlink w:anchor="_Toc52275505" w:history="1">
            <w:r w:rsidR="008D5697" w:rsidRPr="00317645">
              <w:rPr>
                <w:rStyle w:val="Hyperlink"/>
                <w:noProof/>
              </w:rPr>
              <w:t>Missing timestamps compared with test dataset</w:t>
            </w:r>
            <w:r w:rsidR="008D5697">
              <w:rPr>
                <w:noProof/>
                <w:webHidden/>
              </w:rPr>
              <w:tab/>
            </w:r>
            <w:r w:rsidR="008D5697">
              <w:rPr>
                <w:noProof/>
                <w:webHidden/>
              </w:rPr>
              <w:fldChar w:fldCharType="begin"/>
            </w:r>
            <w:r w:rsidR="008D5697">
              <w:rPr>
                <w:noProof/>
                <w:webHidden/>
              </w:rPr>
              <w:instrText xml:space="preserve"> PAGEREF _Toc52275505 \h </w:instrText>
            </w:r>
            <w:r w:rsidR="008D5697">
              <w:rPr>
                <w:noProof/>
                <w:webHidden/>
              </w:rPr>
            </w:r>
            <w:r w:rsidR="008D5697">
              <w:rPr>
                <w:noProof/>
                <w:webHidden/>
              </w:rPr>
              <w:fldChar w:fldCharType="separate"/>
            </w:r>
            <w:r w:rsidR="008D5697">
              <w:rPr>
                <w:noProof/>
                <w:webHidden/>
              </w:rPr>
              <w:t>14</w:t>
            </w:r>
            <w:r w:rsidR="008D5697">
              <w:rPr>
                <w:noProof/>
                <w:webHidden/>
              </w:rPr>
              <w:fldChar w:fldCharType="end"/>
            </w:r>
          </w:hyperlink>
        </w:p>
        <w:p w14:paraId="501D584E" w14:textId="6BF24DC0" w:rsidR="008D5697" w:rsidRDefault="0029790B">
          <w:pPr>
            <w:pStyle w:val="TOC2"/>
            <w:tabs>
              <w:tab w:val="right" w:leader="dot" w:pos="8630"/>
            </w:tabs>
            <w:rPr>
              <w:rFonts w:eastAsiaTheme="minorEastAsia"/>
              <w:noProof/>
              <w:color w:val="auto"/>
              <w:lang w:eastAsia="zh-CN"/>
            </w:rPr>
          </w:pPr>
          <w:hyperlink w:anchor="_Toc52275506" w:history="1">
            <w:r w:rsidR="008D5697" w:rsidRPr="00317645">
              <w:rPr>
                <w:rStyle w:val="Hyperlink"/>
                <w:noProof/>
              </w:rPr>
              <w:t>Correlation</w:t>
            </w:r>
            <w:r w:rsidR="008D5697">
              <w:rPr>
                <w:noProof/>
                <w:webHidden/>
              </w:rPr>
              <w:tab/>
            </w:r>
            <w:r w:rsidR="008D5697">
              <w:rPr>
                <w:noProof/>
                <w:webHidden/>
              </w:rPr>
              <w:fldChar w:fldCharType="begin"/>
            </w:r>
            <w:r w:rsidR="008D5697">
              <w:rPr>
                <w:noProof/>
                <w:webHidden/>
              </w:rPr>
              <w:instrText xml:space="preserve"> PAGEREF _Toc52275506 \h </w:instrText>
            </w:r>
            <w:r w:rsidR="008D5697">
              <w:rPr>
                <w:noProof/>
                <w:webHidden/>
              </w:rPr>
            </w:r>
            <w:r w:rsidR="008D5697">
              <w:rPr>
                <w:noProof/>
                <w:webHidden/>
              </w:rPr>
              <w:fldChar w:fldCharType="separate"/>
            </w:r>
            <w:r w:rsidR="008D5697">
              <w:rPr>
                <w:noProof/>
                <w:webHidden/>
              </w:rPr>
              <w:t>15</w:t>
            </w:r>
            <w:r w:rsidR="008D5697">
              <w:rPr>
                <w:noProof/>
                <w:webHidden/>
              </w:rPr>
              <w:fldChar w:fldCharType="end"/>
            </w:r>
          </w:hyperlink>
        </w:p>
        <w:p w14:paraId="10D17DD5" w14:textId="0273EDFD" w:rsidR="008D5697" w:rsidRDefault="0029790B">
          <w:pPr>
            <w:pStyle w:val="TOC1"/>
            <w:tabs>
              <w:tab w:val="right" w:leader="dot" w:pos="8630"/>
            </w:tabs>
            <w:rPr>
              <w:rFonts w:eastAsiaTheme="minorEastAsia"/>
              <w:noProof/>
              <w:color w:val="auto"/>
              <w:lang w:eastAsia="zh-CN"/>
            </w:rPr>
          </w:pPr>
          <w:hyperlink w:anchor="_Toc52275507" w:history="1">
            <w:r w:rsidR="008D5697" w:rsidRPr="00317645">
              <w:rPr>
                <w:rStyle w:val="Hyperlink"/>
                <w:noProof/>
              </w:rPr>
              <w:t>Machine Learning</w:t>
            </w:r>
            <w:r w:rsidR="008D5697">
              <w:rPr>
                <w:noProof/>
                <w:webHidden/>
              </w:rPr>
              <w:tab/>
            </w:r>
            <w:r w:rsidR="008D5697">
              <w:rPr>
                <w:noProof/>
                <w:webHidden/>
              </w:rPr>
              <w:fldChar w:fldCharType="begin"/>
            </w:r>
            <w:r w:rsidR="008D5697">
              <w:rPr>
                <w:noProof/>
                <w:webHidden/>
              </w:rPr>
              <w:instrText xml:space="preserve"> PAGEREF _Toc52275507 \h </w:instrText>
            </w:r>
            <w:r w:rsidR="008D5697">
              <w:rPr>
                <w:noProof/>
                <w:webHidden/>
              </w:rPr>
            </w:r>
            <w:r w:rsidR="008D5697">
              <w:rPr>
                <w:noProof/>
                <w:webHidden/>
              </w:rPr>
              <w:fldChar w:fldCharType="separate"/>
            </w:r>
            <w:r w:rsidR="008D5697">
              <w:rPr>
                <w:noProof/>
                <w:webHidden/>
              </w:rPr>
              <w:t>16</w:t>
            </w:r>
            <w:r w:rsidR="008D5697">
              <w:rPr>
                <w:noProof/>
                <w:webHidden/>
              </w:rPr>
              <w:fldChar w:fldCharType="end"/>
            </w:r>
          </w:hyperlink>
        </w:p>
        <w:p w14:paraId="4FD51185" w14:textId="6065799C" w:rsidR="008D5697" w:rsidRDefault="0029790B">
          <w:pPr>
            <w:pStyle w:val="TOC2"/>
            <w:tabs>
              <w:tab w:val="right" w:leader="dot" w:pos="8630"/>
            </w:tabs>
            <w:rPr>
              <w:rFonts w:eastAsiaTheme="minorEastAsia"/>
              <w:noProof/>
              <w:color w:val="auto"/>
              <w:lang w:eastAsia="zh-CN"/>
            </w:rPr>
          </w:pPr>
          <w:hyperlink w:anchor="_Toc52275508" w:history="1">
            <w:r w:rsidR="008D5697" w:rsidRPr="00317645">
              <w:rPr>
                <w:rStyle w:val="Hyperlink"/>
                <w:noProof/>
              </w:rPr>
              <w:t>Imputation</w:t>
            </w:r>
            <w:r w:rsidR="008D5697">
              <w:rPr>
                <w:noProof/>
                <w:webHidden/>
              </w:rPr>
              <w:tab/>
            </w:r>
            <w:r w:rsidR="008D5697">
              <w:rPr>
                <w:noProof/>
                <w:webHidden/>
              </w:rPr>
              <w:fldChar w:fldCharType="begin"/>
            </w:r>
            <w:r w:rsidR="008D5697">
              <w:rPr>
                <w:noProof/>
                <w:webHidden/>
              </w:rPr>
              <w:instrText xml:space="preserve"> PAGEREF _Toc52275508 \h </w:instrText>
            </w:r>
            <w:r w:rsidR="008D5697">
              <w:rPr>
                <w:noProof/>
                <w:webHidden/>
              </w:rPr>
            </w:r>
            <w:r w:rsidR="008D5697">
              <w:rPr>
                <w:noProof/>
                <w:webHidden/>
              </w:rPr>
              <w:fldChar w:fldCharType="separate"/>
            </w:r>
            <w:r w:rsidR="008D5697">
              <w:rPr>
                <w:noProof/>
                <w:webHidden/>
              </w:rPr>
              <w:t>16</w:t>
            </w:r>
            <w:r w:rsidR="008D5697">
              <w:rPr>
                <w:noProof/>
                <w:webHidden/>
              </w:rPr>
              <w:fldChar w:fldCharType="end"/>
            </w:r>
          </w:hyperlink>
        </w:p>
        <w:p w14:paraId="3C0DFD8C" w14:textId="10AD23A4" w:rsidR="008D5697" w:rsidRDefault="0029790B">
          <w:pPr>
            <w:pStyle w:val="TOC2"/>
            <w:tabs>
              <w:tab w:val="right" w:leader="dot" w:pos="8630"/>
            </w:tabs>
            <w:rPr>
              <w:rFonts w:eastAsiaTheme="minorEastAsia"/>
              <w:noProof/>
              <w:color w:val="auto"/>
              <w:lang w:eastAsia="zh-CN"/>
            </w:rPr>
          </w:pPr>
          <w:hyperlink w:anchor="_Toc52275509" w:history="1">
            <w:r w:rsidR="008D5697" w:rsidRPr="00317645">
              <w:rPr>
                <w:rStyle w:val="Hyperlink"/>
                <w:noProof/>
              </w:rPr>
              <w:t>Feature engineering</w:t>
            </w:r>
            <w:r w:rsidR="008D5697">
              <w:rPr>
                <w:noProof/>
                <w:webHidden/>
              </w:rPr>
              <w:tab/>
            </w:r>
            <w:r w:rsidR="008D5697">
              <w:rPr>
                <w:noProof/>
                <w:webHidden/>
              </w:rPr>
              <w:fldChar w:fldCharType="begin"/>
            </w:r>
            <w:r w:rsidR="008D5697">
              <w:rPr>
                <w:noProof/>
                <w:webHidden/>
              </w:rPr>
              <w:instrText xml:space="preserve"> PAGEREF _Toc52275509 \h </w:instrText>
            </w:r>
            <w:r w:rsidR="008D5697">
              <w:rPr>
                <w:noProof/>
                <w:webHidden/>
              </w:rPr>
            </w:r>
            <w:r w:rsidR="008D5697">
              <w:rPr>
                <w:noProof/>
                <w:webHidden/>
              </w:rPr>
              <w:fldChar w:fldCharType="separate"/>
            </w:r>
            <w:r w:rsidR="008D5697">
              <w:rPr>
                <w:noProof/>
                <w:webHidden/>
              </w:rPr>
              <w:t>16</w:t>
            </w:r>
            <w:r w:rsidR="008D5697">
              <w:rPr>
                <w:noProof/>
                <w:webHidden/>
              </w:rPr>
              <w:fldChar w:fldCharType="end"/>
            </w:r>
          </w:hyperlink>
        </w:p>
        <w:p w14:paraId="7FC4C2B7" w14:textId="3E257F83" w:rsidR="008D5697" w:rsidRDefault="0029790B">
          <w:pPr>
            <w:pStyle w:val="TOC2"/>
            <w:tabs>
              <w:tab w:val="right" w:leader="dot" w:pos="8630"/>
            </w:tabs>
            <w:rPr>
              <w:rFonts w:eastAsiaTheme="minorEastAsia"/>
              <w:noProof/>
              <w:color w:val="auto"/>
              <w:lang w:eastAsia="zh-CN"/>
            </w:rPr>
          </w:pPr>
          <w:hyperlink w:anchor="_Toc52275510" w:history="1">
            <w:r w:rsidR="008D5697" w:rsidRPr="00317645">
              <w:rPr>
                <w:rStyle w:val="Hyperlink"/>
                <w:noProof/>
              </w:rPr>
              <w:t>One-hot encoding</w:t>
            </w:r>
            <w:r w:rsidR="008D5697">
              <w:rPr>
                <w:noProof/>
                <w:webHidden/>
              </w:rPr>
              <w:tab/>
            </w:r>
            <w:r w:rsidR="008D5697">
              <w:rPr>
                <w:noProof/>
                <w:webHidden/>
              </w:rPr>
              <w:fldChar w:fldCharType="begin"/>
            </w:r>
            <w:r w:rsidR="008D5697">
              <w:rPr>
                <w:noProof/>
                <w:webHidden/>
              </w:rPr>
              <w:instrText xml:space="preserve"> PAGEREF _Toc52275510 \h </w:instrText>
            </w:r>
            <w:r w:rsidR="008D5697">
              <w:rPr>
                <w:noProof/>
                <w:webHidden/>
              </w:rPr>
            </w:r>
            <w:r w:rsidR="008D5697">
              <w:rPr>
                <w:noProof/>
                <w:webHidden/>
              </w:rPr>
              <w:fldChar w:fldCharType="separate"/>
            </w:r>
            <w:r w:rsidR="008D5697">
              <w:rPr>
                <w:noProof/>
                <w:webHidden/>
              </w:rPr>
              <w:t>17</w:t>
            </w:r>
            <w:r w:rsidR="008D5697">
              <w:rPr>
                <w:noProof/>
                <w:webHidden/>
              </w:rPr>
              <w:fldChar w:fldCharType="end"/>
            </w:r>
          </w:hyperlink>
        </w:p>
        <w:p w14:paraId="3A6EE509" w14:textId="7D93164E" w:rsidR="008D5697" w:rsidRDefault="0029790B">
          <w:pPr>
            <w:pStyle w:val="TOC2"/>
            <w:tabs>
              <w:tab w:val="right" w:leader="dot" w:pos="8630"/>
            </w:tabs>
            <w:rPr>
              <w:rFonts w:eastAsiaTheme="minorEastAsia"/>
              <w:noProof/>
              <w:color w:val="auto"/>
              <w:lang w:eastAsia="zh-CN"/>
            </w:rPr>
          </w:pPr>
          <w:hyperlink w:anchor="_Toc52275511" w:history="1">
            <w:r w:rsidR="008D5697" w:rsidRPr="00317645">
              <w:rPr>
                <w:rStyle w:val="Hyperlink"/>
                <w:noProof/>
              </w:rPr>
              <w:t>Metrics</w:t>
            </w:r>
            <w:r w:rsidR="008D5697">
              <w:rPr>
                <w:noProof/>
                <w:webHidden/>
              </w:rPr>
              <w:tab/>
            </w:r>
            <w:r w:rsidR="008D5697">
              <w:rPr>
                <w:noProof/>
                <w:webHidden/>
              </w:rPr>
              <w:fldChar w:fldCharType="begin"/>
            </w:r>
            <w:r w:rsidR="008D5697">
              <w:rPr>
                <w:noProof/>
                <w:webHidden/>
              </w:rPr>
              <w:instrText xml:space="preserve"> PAGEREF _Toc52275511 \h </w:instrText>
            </w:r>
            <w:r w:rsidR="008D5697">
              <w:rPr>
                <w:noProof/>
                <w:webHidden/>
              </w:rPr>
            </w:r>
            <w:r w:rsidR="008D5697">
              <w:rPr>
                <w:noProof/>
                <w:webHidden/>
              </w:rPr>
              <w:fldChar w:fldCharType="separate"/>
            </w:r>
            <w:r w:rsidR="008D5697">
              <w:rPr>
                <w:noProof/>
                <w:webHidden/>
              </w:rPr>
              <w:t>17</w:t>
            </w:r>
            <w:r w:rsidR="008D5697">
              <w:rPr>
                <w:noProof/>
                <w:webHidden/>
              </w:rPr>
              <w:fldChar w:fldCharType="end"/>
            </w:r>
          </w:hyperlink>
        </w:p>
        <w:p w14:paraId="4B555C2A" w14:textId="6D6E2242" w:rsidR="008D5697" w:rsidRDefault="0029790B">
          <w:pPr>
            <w:pStyle w:val="TOC2"/>
            <w:tabs>
              <w:tab w:val="right" w:leader="dot" w:pos="8630"/>
            </w:tabs>
            <w:rPr>
              <w:rFonts w:eastAsiaTheme="minorEastAsia"/>
              <w:noProof/>
              <w:color w:val="auto"/>
              <w:lang w:eastAsia="zh-CN"/>
            </w:rPr>
          </w:pPr>
          <w:hyperlink w:anchor="_Toc52275512" w:history="1">
            <w:r w:rsidR="008D5697" w:rsidRPr="00317645">
              <w:rPr>
                <w:rStyle w:val="Hyperlink"/>
                <w:noProof/>
                <w:shd w:val="clear" w:color="auto" w:fill="FFFFFF"/>
              </w:rPr>
              <w:t>Models</w:t>
            </w:r>
            <w:r w:rsidR="008D5697">
              <w:rPr>
                <w:noProof/>
                <w:webHidden/>
              </w:rPr>
              <w:tab/>
            </w:r>
            <w:r w:rsidR="008D5697">
              <w:rPr>
                <w:noProof/>
                <w:webHidden/>
              </w:rPr>
              <w:fldChar w:fldCharType="begin"/>
            </w:r>
            <w:r w:rsidR="008D5697">
              <w:rPr>
                <w:noProof/>
                <w:webHidden/>
              </w:rPr>
              <w:instrText xml:space="preserve"> PAGEREF _Toc52275512 \h </w:instrText>
            </w:r>
            <w:r w:rsidR="008D5697">
              <w:rPr>
                <w:noProof/>
                <w:webHidden/>
              </w:rPr>
            </w:r>
            <w:r w:rsidR="008D5697">
              <w:rPr>
                <w:noProof/>
                <w:webHidden/>
              </w:rPr>
              <w:fldChar w:fldCharType="separate"/>
            </w:r>
            <w:r w:rsidR="008D5697">
              <w:rPr>
                <w:noProof/>
                <w:webHidden/>
              </w:rPr>
              <w:t>17</w:t>
            </w:r>
            <w:r w:rsidR="008D5697">
              <w:rPr>
                <w:noProof/>
                <w:webHidden/>
              </w:rPr>
              <w:fldChar w:fldCharType="end"/>
            </w:r>
          </w:hyperlink>
        </w:p>
        <w:p w14:paraId="24BDA58E" w14:textId="4C4210A4" w:rsidR="008D5697" w:rsidRDefault="0029790B">
          <w:pPr>
            <w:pStyle w:val="TOC2"/>
            <w:tabs>
              <w:tab w:val="right" w:leader="dot" w:pos="8630"/>
            </w:tabs>
            <w:rPr>
              <w:rFonts w:eastAsiaTheme="minorEastAsia"/>
              <w:noProof/>
              <w:color w:val="auto"/>
              <w:lang w:eastAsia="zh-CN"/>
            </w:rPr>
          </w:pPr>
          <w:hyperlink w:anchor="_Toc52275513" w:history="1">
            <w:r w:rsidR="008D5697" w:rsidRPr="00317645">
              <w:rPr>
                <w:rStyle w:val="Hyperlink"/>
                <w:noProof/>
                <w:lang w:eastAsia="zh-CN"/>
              </w:rPr>
              <w:t>Learning results</w:t>
            </w:r>
            <w:r w:rsidR="008D5697">
              <w:rPr>
                <w:noProof/>
                <w:webHidden/>
              </w:rPr>
              <w:tab/>
            </w:r>
            <w:r w:rsidR="008D5697">
              <w:rPr>
                <w:noProof/>
                <w:webHidden/>
              </w:rPr>
              <w:fldChar w:fldCharType="begin"/>
            </w:r>
            <w:r w:rsidR="008D5697">
              <w:rPr>
                <w:noProof/>
                <w:webHidden/>
              </w:rPr>
              <w:instrText xml:space="preserve"> PAGEREF _Toc52275513 \h </w:instrText>
            </w:r>
            <w:r w:rsidR="008D5697">
              <w:rPr>
                <w:noProof/>
                <w:webHidden/>
              </w:rPr>
            </w:r>
            <w:r w:rsidR="008D5697">
              <w:rPr>
                <w:noProof/>
                <w:webHidden/>
              </w:rPr>
              <w:fldChar w:fldCharType="separate"/>
            </w:r>
            <w:r w:rsidR="008D5697">
              <w:rPr>
                <w:noProof/>
                <w:webHidden/>
              </w:rPr>
              <w:t>18</w:t>
            </w:r>
            <w:r w:rsidR="008D5697">
              <w:rPr>
                <w:noProof/>
                <w:webHidden/>
              </w:rPr>
              <w:fldChar w:fldCharType="end"/>
            </w:r>
          </w:hyperlink>
        </w:p>
        <w:p w14:paraId="1A84FA73" w14:textId="770A9D35" w:rsidR="008D5697" w:rsidRDefault="0029790B">
          <w:pPr>
            <w:pStyle w:val="TOC3"/>
            <w:tabs>
              <w:tab w:val="right" w:leader="dot" w:pos="8630"/>
            </w:tabs>
            <w:rPr>
              <w:rFonts w:eastAsiaTheme="minorEastAsia"/>
              <w:noProof/>
              <w:color w:val="auto"/>
              <w:lang w:eastAsia="zh-CN"/>
            </w:rPr>
          </w:pPr>
          <w:hyperlink w:anchor="_Toc52275514" w:history="1">
            <w:r w:rsidR="008D5697" w:rsidRPr="00317645">
              <w:rPr>
                <w:rStyle w:val="Hyperlink"/>
                <w:noProof/>
                <w:lang w:eastAsia="zh-CN"/>
              </w:rPr>
              <w:t>Catboost</w:t>
            </w:r>
            <w:r w:rsidR="008D5697">
              <w:rPr>
                <w:noProof/>
                <w:webHidden/>
              </w:rPr>
              <w:tab/>
            </w:r>
            <w:r w:rsidR="008D5697">
              <w:rPr>
                <w:noProof/>
                <w:webHidden/>
              </w:rPr>
              <w:fldChar w:fldCharType="begin"/>
            </w:r>
            <w:r w:rsidR="008D5697">
              <w:rPr>
                <w:noProof/>
                <w:webHidden/>
              </w:rPr>
              <w:instrText xml:space="preserve"> PAGEREF _Toc52275514 \h </w:instrText>
            </w:r>
            <w:r w:rsidR="008D5697">
              <w:rPr>
                <w:noProof/>
                <w:webHidden/>
              </w:rPr>
            </w:r>
            <w:r w:rsidR="008D5697">
              <w:rPr>
                <w:noProof/>
                <w:webHidden/>
              </w:rPr>
              <w:fldChar w:fldCharType="separate"/>
            </w:r>
            <w:r w:rsidR="008D5697">
              <w:rPr>
                <w:noProof/>
                <w:webHidden/>
              </w:rPr>
              <w:t>18</w:t>
            </w:r>
            <w:r w:rsidR="008D5697">
              <w:rPr>
                <w:noProof/>
                <w:webHidden/>
              </w:rPr>
              <w:fldChar w:fldCharType="end"/>
            </w:r>
          </w:hyperlink>
        </w:p>
        <w:p w14:paraId="7A88DAA7" w14:textId="31F7A9C8" w:rsidR="008D5697" w:rsidRDefault="0029790B">
          <w:pPr>
            <w:pStyle w:val="TOC3"/>
            <w:tabs>
              <w:tab w:val="right" w:leader="dot" w:pos="8630"/>
            </w:tabs>
            <w:rPr>
              <w:rFonts w:eastAsiaTheme="minorEastAsia"/>
              <w:noProof/>
              <w:color w:val="auto"/>
              <w:lang w:eastAsia="zh-CN"/>
            </w:rPr>
          </w:pPr>
          <w:hyperlink w:anchor="_Toc52275515" w:history="1">
            <w:r w:rsidR="008D5697" w:rsidRPr="00317645">
              <w:rPr>
                <w:rStyle w:val="Hyperlink"/>
                <w:noProof/>
              </w:rPr>
              <w:t>LightGBM</w:t>
            </w:r>
            <w:r w:rsidR="008D5697">
              <w:rPr>
                <w:noProof/>
                <w:webHidden/>
              </w:rPr>
              <w:tab/>
            </w:r>
            <w:r w:rsidR="008D5697">
              <w:rPr>
                <w:noProof/>
                <w:webHidden/>
              </w:rPr>
              <w:fldChar w:fldCharType="begin"/>
            </w:r>
            <w:r w:rsidR="008D5697">
              <w:rPr>
                <w:noProof/>
                <w:webHidden/>
              </w:rPr>
              <w:instrText xml:space="preserve"> PAGEREF _Toc52275515 \h </w:instrText>
            </w:r>
            <w:r w:rsidR="008D5697">
              <w:rPr>
                <w:noProof/>
                <w:webHidden/>
              </w:rPr>
            </w:r>
            <w:r w:rsidR="008D5697">
              <w:rPr>
                <w:noProof/>
                <w:webHidden/>
              </w:rPr>
              <w:fldChar w:fldCharType="separate"/>
            </w:r>
            <w:r w:rsidR="008D5697">
              <w:rPr>
                <w:noProof/>
                <w:webHidden/>
              </w:rPr>
              <w:t>21</w:t>
            </w:r>
            <w:r w:rsidR="008D5697">
              <w:rPr>
                <w:noProof/>
                <w:webHidden/>
              </w:rPr>
              <w:fldChar w:fldCharType="end"/>
            </w:r>
          </w:hyperlink>
        </w:p>
        <w:p w14:paraId="6F392071" w14:textId="3895F6FA" w:rsidR="008D5697" w:rsidRDefault="0029790B">
          <w:pPr>
            <w:pStyle w:val="TOC3"/>
            <w:tabs>
              <w:tab w:val="right" w:leader="dot" w:pos="8630"/>
            </w:tabs>
            <w:rPr>
              <w:rFonts w:eastAsiaTheme="minorEastAsia"/>
              <w:noProof/>
              <w:color w:val="auto"/>
              <w:lang w:eastAsia="zh-CN"/>
            </w:rPr>
          </w:pPr>
          <w:hyperlink w:anchor="_Toc52275516" w:history="1">
            <w:r w:rsidR="008D5697" w:rsidRPr="00317645">
              <w:rPr>
                <w:rStyle w:val="Hyperlink"/>
                <w:noProof/>
              </w:rPr>
              <w:t>Time series split</w:t>
            </w:r>
            <w:r w:rsidR="008D5697">
              <w:rPr>
                <w:noProof/>
                <w:webHidden/>
              </w:rPr>
              <w:tab/>
            </w:r>
            <w:r w:rsidR="008D5697">
              <w:rPr>
                <w:noProof/>
                <w:webHidden/>
              </w:rPr>
              <w:fldChar w:fldCharType="begin"/>
            </w:r>
            <w:r w:rsidR="008D5697">
              <w:rPr>
                <w:noProof/>
                <w:webHidden/>
              </w:rPr>
              <w:instrText xml:space="preserve"> PAGEREF _Toc52275516 \h </w:instrText>
            </w:r>
            <w:r w:rsidR="008D5697">
              <w:rPr>
                <w:noProof/>
                <w:webHidden/>
              </w:rPr>
            </w:r>
            <w:r w:rsidR="008D5697">
              <w:rPr>
                <w:noProof/>
                <w:webHidden/>
              </w:rPr>
              <w:fldChar w:fldCharType="separate"/>
            </w:r>
            <w:r w:rsidR="008D5697">
              <w:rPr>
                <w:noProof/>
                <w:webHidden/>
              </w:rPr>
              <w:t>22</w:t>
            </w:r>
            <w:r w:rsidR="008D5697">
              <w:rPr>
                <w:noProof/>
                <w:webHidden/>
              </w:rPr>
              <w:fldChar w:fldCharType="end"/>
            </w:r>
          </w:hyperlink>
        </w:p>
        <w:p w14:paraId="7D9E7EEA" w14:textId="413178A4" w:rsidR="008D5697" w:rsidRDefault="0029790B">
          <w:pPr>
            <w:pStyle w:val="TOC3"/>
            <w:tabs>
              <w:tab w:val="right" w:leader="dot" w:pos="8630"/>
            </w:tabs>
            <w:rPr>
              <w:rFonts w:eastAsiaTheme="minorEastAsia"/>
              <w:noProof/>
              <w:color w:val="auto"/>
              <w:lang w:eastAsia="zh-CN"/>
            </w:rPr>
          </w:pPr>
          <w:hyperlink w:anchor="_Toc52275517" w:history="1">
            <w:r w:rsidR="008D5697" w:rsidRPr="00317645">
              <w:rPr>
                <w:rStyle w:val="Hyperlink"/>
                <w:noProof/>
              </w:rPr>
              <w:t>Time series rolling average</w:t>
            </w:r>
            <w:r w:rsidR="008D5697">
              <w:rPr>
                <w:noProof/>
                <w:webHidden/>
              </w:rPr>
              <w:tab/>
            </w:r>
            <w:r w:rsidR="008D5697">
              <w:rPr>
                <w:noProof/>
                <w:webHidden/>
              </w:rPr>
              <w:fldChar w:fldCharType="begin"/>
            </w:r>
            <w:r w:rsidR="008D5697">
              <w:rPr>
                <w:noProof/>
                <w:webHidden/>
              </w:rPr>
              <w:instrText xml:space="preserve"> PAGEREF _Toc52275517 \h </w:instrText>
            </w:r>
            <w:r w:rsidR="008D5697">
              <w:rPr>
                <w:noProof/>
                <w:webHidden/>
              </w:rPr>
            </w:r>
            <w:r w:rsidR="008D5697">
              <w:rPr>
                <w:noProof/>
                <w:webHidden/>
              </w:rPr>
              <w:fldChar w:fldCharType="separate"/>
            </w:r>
            <w:r w:rsidR="008D5697">
              <w:rPr>
                <w:noProof/>
                <w:webHidden/>
              </w:rPr>
              <w:t>22</w:t>
            </w:r>
            <w:r w:rsidR="008D5697">
              <w:rPr>
                <w:noProof/>
                <w:webHidden/>
              </w:rPr>
              <w:fldChar w:fldCharType="end"/>
            </w:r>
          </w:hyperlink>
        </w:p>
        <w:p w14:paraId="4477DE8E" w14:textId="695FD7D6" w:rsidR="008D5697" w:rsidRDefault="0029790B">
          <w:pPr>
            <w:pStyle w:val="TOC3"/>
            <w:tabs>
              <w:tab w:val="right" w:leader="dot" w:pos="8630"/>
            </w:tabs>
            <w:rPr>
              <w:rFonts w:eastAsiaTheme="minorEastAsia"/>
              <w:noProof/>
              <w:color w:val="auto"/>
              <w:lang w:eastAsia="zh-CN"/>
            </w:rPr>
          </w:pPr>
          <w:hyperlink w:anchor="_Toc52275518" w:history="1">
            <w:r w:rsidR="008D5697" w:rsidRPr="00317645">
              <w:rPr>
                <w:rStyle w:val="Hyperlink"/>
                <w:noProof/>
              </w:rPr>
              <w:t>Influence of number of splits</w:t>
            </w:r>
            <w:r w:rsidR="008D5697">
              <w:rPr>
                <w:noProof/>
                <w:webHidden/>
              </w:rPr>
              <w:tab/>
            </w:r>
            <w:r w:rsidR="008D5697">
              <w:rPr>
                <w:noProof/>
                <w:webHidden/>
              </w:rPr>
              <w:fldChar w:fldCharType="begin"/>
            </w:r>
            <w:r w:rsidR="008D5697">
              <w:rPr>
                <w:noProof/>
                <w:webHidden/>
              </w:rPr>
              <w:instrText xml:space="preserve"> PAGEREF _Toc52275518 \h </w:instrText>
            </w:r>
            <w:r w:rsidR="008D5697">
              <w:rPr>
                <w:noProof/>
                <w:webHidden/>
              </w:rPr>
            </w:r>
            <w:r w:rsidR="008D5697">
              <w:rPr>
                <w:noProof/>
                <w:webHidden/>
              </w:rPr>
              <w:fldChar w:fldCharType="separate"/>
            </w:r>
            <w:r w:rsidR="008D5697">
              <w:rPr>
                <w:noProof/>
                <w:webHidden/>
              </w:rPr>
              <w:t>26</w:t>
            </w:r>
            <w:r w:rsidR="008D5697">
              <w:rPr>
                <w:noProof/>
                <w:webHidden/>
              </w:rPr>
              <w:fldChar w:fldCharType="end"/>
            </w:r>
          </w:hyperlink>
        </w:p>
        <w:p w14:paraId="45A1B7B1" w14:textId="0175BEC0" w:rsidR="008D5697" w:rsidRDefault="0029790B">
          <w:pPr>
            <w:pStyle w:val="TOC3"/>
            <w:tabs>
              <w:tab w:val="right" w:leader="dot" w:pos="8630"/>
            </w:tabs>
            <w:rPr>
              <w:rFonts w:eastAsiaTheme="minorEastAsia"/>
              <w:noProof/>
              <w:color w:val="auto"/>
              <w:lang w:eastAsia="zh-CN"/>
            </w:rPr>
          </w:pPr>
          <w:hyperlink w:anchor="_Toc52275519" w:history="1">
            <w:r w:rsidR="008D5697" w:rsidRPr="00317645">
              <w:rPr>
                <w:rStyle w:val="Hyperlink"/>
                <w:noProof/>
              </w:rPr>
              <w:t>Feature importance</w:t>
            </w:r>
            <w:r w:rsidR="008D5697">
              <w:rPr>
                <w:noProof/>
                <w:webHidden/>
              </w:rPr>
              <w:tab/>
            </w:r>
            <w:r w:rsidR="008D5697">
              <w:rPr>
                <w:noProof/>
                <w:webHidden/>
              </w:rPr>
              <w:fldChar w:fldCharType="begin"/>
            </w:r>
            <w:r w:rsidR="008D5697">
              <w:rPr>
                <w:noProof/>
                <w:webHidden/>
              </w:rPr>
              <w:instrText xml:space="preserve"> PAGEREF _Toc52275519 \h </w:instrText>
            </w:r>
            <w:r w:rsidR="008D5697">
              <w:rPr>
                <w:noProof/>
                <w:webHidden/>
              </w:rPr>
            </w:r>
            <w:r w:rsidR="008D5697">
              <w:rPr>
                <w:noProof/>
                <w:webHidden/>
              </w:rPr>
              <w:fldChar w:fldCharType="separate"/>
            </w:r>
            <w:r w:rsidR="008D5697">
              <w:rPr>
                <w:noProof/>
                <w:webHidden/>
              </w:rPr>
              <w:t>26</w:t>
            </w:r>
            <w:r w:rsidR="008D5697">
              <w:rPr>
                <w:noProof/>
                <w:webHidden/>
              </w:rPr>
              <w:fldChar w:fldCharType="end"/>
            </w:r>
          </w:hyperlink>
        </w:p>
        <w:p w14:paraId="6810CD6D" w14:textId="651081ED" w:rsidR="008D5697" w:rsidRDefault="0029790B">
          <w:pPr>
            <w:pStyle w:val="TOC1"/>
            <w:tabs>
              <w:tab w:val="right" w:leader="dot" w:pos="8630"/>
            </w:tabs>
            <w:rPr>
              <w:rFonts w:eastAsiaTheme="minorEastAsia"/>
              <w:noProof/>
              <w:color w:val="auto"/>
              <w:lang w:eastAsia="zh-CN"/>
            </w:rPr>
          </w:pPr>
          <w:hyperlink w:anchor="_Toc52275520" w:history="1">
            <w:r w:rsidR="008D5697" w:rsidRPr="00317645">
              <w:rPr>
                <w:rStyle w:val="Hyperlink"/>
                <w:noProof/>
              </w:rPr>
              <w:t>Conclusions</w:t>
            </w:r>
            <w:r w:rsidR="008D5697">
              <w:rPr>
                <w:noProof/>
                <w:webHidden/>
              </w:rPr>
              <w:tab/>
            </w:r>
            <w:r w:rsidR="008D5697">
              <w:rPr>
                <w:noProof/>
                <w:webHidden/>
              </w:rPr>
              <w:fldChar w:fldCharType="begin"/>
            </w:r>
            <w:r w:rsidR="008D5697">
              <w:rPr>
                <w:noProof/>
                <w:webHidden/>
              </w:rPr>
              <w:instrText xml:space="preserve"> PAGEREF _Toc52275520 \h </w:instrText>
            </w:r>
            <w:r w:rsidR="008D5697">
              <w:rPr>
                <w:noProof/>
                <w:webHidden/>
              </w:rPr>
            </w:r>
            <w:r w:rsidR="008D5697">
              <w:rPr>
                <w:noProof/>
                <w:webHidden/>
              </w:rPr>
              <w:fldChar w:fldCharType="separate"/>
            </w:r>
            <w:r w:rsidR="008D5697">
              <w:rPr>
                <w:noProof/>
                <w:webHidden/>
              </w:rPr>
              <w:t>27</w:t>
            </w:r>
            <w:r w:rsidR="008D5697">
              <w:rPr>
                <w:noProof/>
                <w:webHidden/>
              </w:rPr>
              <w:fldChar w:fldCharType="end"/>
            </w:r>
          </w:hyperlink>
        </w:p>
        <w:p w14:paraId="67A5BD6A" w14:textId="201F3F35" w:rsidR="008D5697" w:rsidRDefault="0029790B">
          <w:pPr>
            <w:pStyle w:val="TOC1"/>
            <w:tabs>
              <w:tab w:val="right" w:leader="dot" w:pos="8630"/>
            </w:tabs>
            <w:rPr>
              <w:rFonts w:eastAsiaTheme="minorEastAsia"/>
              <w:noProof/>
              <w:color w:val="auto"/>
              <w:lang w:eastAsia="zh-CN"/>
            </w:rPr>
          </w:pPr>
          <w:hyperlink w:anchor="_Toc52275521" w:history="1">
            <w:r w:rsidR="008D5697" w:rsidRPr="00317645">
              <w:rPr>
                <w:rStyle w:val="Hyperlink"/>
                <w:noProof/>
              </w:rPr>
              <w:t>Future Work</w:t>
            </w:r>
            <w:r w:rsidR="008D5697">
              <w:rPr>
                <w:noProof/>
                <w:webHidden/>
              </w:rPr>
              <w:tab/>
            </w:r>
            <w:r w:rsidR="008D5697">
              <w:rPr>
                <w:noProof/>
                <w:webHidden/>
              </w:rPr>
              <w:fldChar w:fldCharType="begin"/>
            </w:r>
            <w:r w:rsidR="008D5697">
              <w:rPr>
                <w:noProof/>
                <w:webHidden/>
              </w:rPr>
              <w:instrText xml:space="preserve"> PAGEREF _Toc52275521 \h </w:instrText>
            </w:r>
            <w:r w:rsidR="008D5697">
              <w:rPr>
                <w:noProof/>
                <w:webHidden/>
              </w:rPr>
            </w:r>
            <w:r w:rsidR="008D5697">
              <w:rPr>
                <w:noProof/>
                <w:webHidden/>
              </w:rPr>
              <w:fldChar w:fldCharType="separate"/>
            </w:r>
            <w:r w:rsidR="008D5697">
              <w:rPr>
                <w:noProof/>
                <w:webHidden/>
              </w:rPr>
              <w:t>29</w:t>
            </w:r>
            <w:r w:rsidR="008D5697">
              <w:rPr>
                <w:noProof/>
                <w:webHidden/>
              </w:rPr>
              <w:fldChar w:fldCharType="end"/>
            </w:r>
          </w:hyperlink>
        </w:p>
        <w:p w14:paraId="206DD534" w14:textId="5C607E26" w:rsidR="00285698" w:rsidRDefault="00983E1E" w:rsidP="007575DB">
          <w:pPr>
            <w:rPr>
              <w:b/>
              <w:bCs/>
              <w:noProof/>
            </w:rPr>
          </w:pPr>
          <w:r>
            <w:rPr>
              <w:b/>
              <w:bCs/>
              <w:noProof/>
            </w:rPr>
            <w:fldChar w:fldCharType="end"/>
          </w:r>
        </w:p>
      </w:sdtContent>
    </w:sdt>
    <w:bookmarkStart w:id="6" w:name="_Hlk47363714" w:displacedByCustomXml="prev"/>
    <w:p w14:paraId="10E0EB68" w14:textId="77777777" w:rsidR="00285698" w:rsidRDefault="00285698">
      <w:pPr>
        <w:rPr>
          <w:b/>
          <w:bCs/>
          <w:noProof/>
        </w:rPr>
      </w:pPr>
      <w:r>
        <w:rPr>
          <w:b/>
          <w:bCs/>
          <w:noProof/>
        </w:rPr>
        <w:br w:type="page"/>
      </w:r>
    </w:p>
    <w:p w14:paraId="1870F1E2" w14:textId="557271BF" w:rsidR="00C6554A" w:rsidRDefault="00C72FF6" w:rsidP="00C6554A">
      <w:pPr>
        <w:pStyle w:val="Heading1"/>
      </w:pPr>
      <w:bookmarkStart w:id="7" w:name="_Toc52275495"/>
      <w:bookmarkEnd w:id="6"/>
      <w:r>
        <w:lastRenderedPageBreak/>
        <w:t>Introduction</w:t>
      </w:r>
      <w:bookmarkEnd w:id="7"/>
    </w:p>
    <w:p w14:paraId="306255EA" w14:textId="795362A6" w:rsidR="007575DB" w:rsidRPr="008C1426" w:rsidRDefault="007575DB" w:rsidP="007575DB">
      <w:r w:rsidRPr="008C1426">
        <w:t xml:space="preserve">Energy efficiency in building systems is a big concern regarding cost saving and environmental impact. The state-of-art </w:t>
      </w:r>
      <w:r w:rsidR="0023499C" w:rsidRPr="008C1426">
        <w:t>buildings</w:t>
      </w:r>
      <w:r w:rsidRPr="008C1426">
        <w:t xml:space="preserve"> systems design mandate improvement in energy savings in the areas including electric, chilled-water, hot-water and steam. If certain </w:t>
      </w:r>
      <w:r w:rsidR="0023499C" w:rsidRPr="008C1426">
        <w:t>technology</w:t>
      </w:r>
      <w:r w:rsidRPr="008C1426">
        <w:t xml:space="preserve"> has been </w:t>
      </w:r>
      <w:r w:rsidR="0023499C" w:rsidRPr="008C1426">
        <w:t>impl</w:t>
      </w:r>
      <w:r w:rsidR="0023499C">
        <w:t>emen</w:t>
      </w:r>
      <w:r w:rsidR="0023499C" w:rsidRPr="008C1426">
        <w:t>ted</w:t>
      </w:r>
      <w:r w:rsidRPr="008C1426">
        <w:t xml:space="preserve"> this year aiming to reduce </w:t>
      </w:r>
      <w:r w:rsidR="0023499C" w:rsidRPr="008C1426">
        <w:t>energy</w:t>
      </w:r>
      <w:r w:rsidRPr="008C1426">
        <w:t xml:space="preserve"> usage, one would expect to see a drop in energy usage next year. Suppose we do see a drop, however, is the drop an effect of weather change or new technology? Since weather plays an important role in energy usage. it is important to develop a model that is able to </w:t>
      </w:r>
      <w:r w:rsidR="0023499C" w:rsidRPr="008C1426">
        <w:t>separate</w:t>
      </w:r>
      <w:r w:rsidRPr="008C1426">
        <w:t xml:space="preserve"> the two kinds of effect and allow stakeholders to have confidence in applying new technology. With better estimates of energy-saving investments, large scale investors and financial institutions will be more inclined to invest in this area to enable progress in building efficiencies.</w:t>
      </w:r>
    </w:p>
    <w:p w14:paraId="4786B538" w14:textId="77777777" w:rsidR="007575DB" w:rsidRPr="008C1426" w:rsidRDefault="007575DB" w:rsidP="007575DB">
      <w:r w:rsidRPr="008C1426">
        <w:t>The data comes from over 1,000 buildings at several different sites around the world and the local weather data over a three-year timeframe.</w:t>
      </w:r>
    </w:p>
    <w:p w14:paraId="2B3D7423" w14:textId="1CFC4AB9" w:rsidR="00C6554A" w:rsidRPr="00D5413C" w:rsidRDefault="00C31958" w:rsidP="00C31958">
      <w:pPr>
        <w:pStyle w:val="Heading1"/>
      </w:pPr>
      <w:bookmarkStart w:id="8" w:name="_Toc52275496"/>
      <w:r>
        <w:t>D</w:t>
      </w:r>
      <w:r w:rsidR="002667BE">
        <w:t>ataset</w:t>
      </w:r>
      <w:bookmarkEnd w:id="8"/>
    </w:p>
    <w:p w14:paraId="53B2F514" w14:textId="26CBA9E2" w:rsidR="00C10CB1" w:rsidRDefault="0000501C" w:rsidP="0000501C">
      <w:r>
        <w:t>The dataset was obtained</w:t>
      </w:r>
      <w:r w:rsidR="00C10CB1">
        <w:t xml:space="preserve"> from the following link,</w:t>
      </w:r>
    </w:p>
    <w:p w14:paraId="54DCA686" w14:textId="0B86762B" w:rsidR="00BD0938" w:rsidRDefault="00BD0938" w:rsidP="0000501C">
      <w:pPr>
        <w:rPr>
          <w:rStyle w:val="Hyperlink"/>
        </w:rPr>
      </w:pPr>
      <w:r w:rsidRPr="00BD0938">
        <w:rPr>
          <w:rStyle w:val="Hyperlink"/>
        </w:rPr>
        <w:t>https://www.kaggle.com/c/ashrae-energy-prediction/data</w:t>
      </w:r>
    </w:p>
    <w:p w14:paraId="7254D415" w14:textId="77777777" w:rsidR="00BD0938" w:rsidRDefault="00BD0938" w:rsidP="00BD0938">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train.csv</w:t>
      </w:r>
    </w:p>
    <w:p w14:paraId="3B5919A6" w14:textId="77777777" w:rsidR="00BD0938" w:rsidRDefault="00BD0938" w:rsidP="00FB2180">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building_id - Foreign key for the building metadata.</w:t>
      </w:r>
    </w:p>
    <w:p w14:paraId="6439BE0F" w14:textId="7EEB31C9" w:rsidR="00BD0938" w:rsidRDefault="00BD0938" w:rsidP="00FB2180">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meter - The meter id code. Read as {0: electricity, 1: chilled</w:t>
      </w:r>
      <w:r w:rsidR="004B20BD">
        <w:rPr>
          <w:rFonts w:ascii="Helvetica" w:hAnsi="Helvetica" w:cs="Helvetica"/>
          <w:color w:val="000000"/>
          <w:sz w:val="21"/>
          <w:szCs w:val="21"/>
        </w:rPr>
        <w:t xml:space="preserve"> </w:t>
      </w:r>
      <w:r>
        <w:rPr>
          <w:rFonts w:ascii="Helvetica" w:hAnsi="Helvetica" w:cs="Helvetica"/>
          <w:color w:val="000000"/>
          <w:sz w:val="21"/>
          <w:szCs w:val="21"/>
        </w:rPr>
        <w:t xml:space="preserve">water, 2: steam, </w:t>
      </w:r>
      <w:r w:rsidR="004B20BD">
        <w:rPr>
          <w:rFonts w:ascii="Helvetica" w:hAnsi="Helvetica" w:cs="Helvetica"/>
          <w:color w:val="000000"/>
          <w:sz w:val="21"/>
          <w:szCs w:val="21"/>
        </w:rPr>
        <w:t xml:space="preserve">3: </w:t>
      </w:r>
      <w:r>
        <w:rPr>
          <w:rFonts w:ascii="Helvetica" w:hAnsi="Helvetica" w:cs="Helvetica"/>
          <w:color w:val="000000"/>
          <w:sz w:val="21"/>
          <w:szCs w:val="21"/>
        </w:rPr>
        <w:t>hot</w:t>
      </w:r>
      <w:r w:rsidR="004B20BD">
        <w:rPr>
          <w:rFonts w:ascii="Helvetica" w:hAnsi="Helvetica" w:cs="Helvetica"/>
          <w:color w:val="000000"/>
          <w:sz w:val="21"/>
          <w:szCs w:val="21"/>
        </w:rPr>
        <w:t xml:space="preserve"> </w:t>
      </w:r>
      <w:r>
        <w:rPr>
          <w:rFonts w:ascii="Helvetica" w:hAnsi="Helvetica" w:cs="Helvetica"/>
          <w:color w:val="000000"/>
          <w:sz w:val="21"/>
          <w:szCs w:val="21"/>
        </w:rPr>
        <w:t>water}. Not every building has all meter types.</w:t>
      </w:r>
    </w:p>
    <w:p w14:paraId="163D2D9A" w14:textId="77777777" w:rsidR="00BD0938" w:rsidRDefault="00BD0938" w:rsidP="00FB2180">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timestamp - When the measurement was taken</w:t>
      </w:r>
    </w:p>
    <w:p w14:paraId="440B32DA" w14:textId="77777777" w:rsidR="00BD0938" w:rsidRDefault="00BD0938" w:rsidP="00FB2180">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meter_reading - The target variable. Energy consumption in kWh (or equivalent). Note that this is real data with measurement error, which we expect will impose a baseline level of modeling error.</w:t>
      </w:r>
    </w:p>
    <w:p w14:paraId="7CAAC117" w14:textId="77777777" w:rsidR="00BD0938" w:rsidRDefault="00BD0938" w:rsidP="00BD0938">
      <w:pPr>
        <w:pStyle w:val="Heading4"/>
        <w:shd w:val="clear" w:color="auto" w:fill="FFFFFF"/>
        <w:spacing w:before="480"/>
        <w:rPr>
          <w:rFonts w:ascii="Helvetica" w:hAnsi="Helvetica" w:cs="Helvetica"/>
          <w:color w:val="000000"/>
          <w:sz w:val="21"/>
          <w:szCs w:val="21"/>
        </w:rPr>
      </w:pPr>
      <w:r>
        <w:rPr>
          <w:rFonts w:ascii="Helvetica" w:hAnsi="Helvetica" w:cs="Helvetica"/>
          <w:color w:val="000000"/>
          <w:sz w:val="21"/>
          <w:szCs w:val="21"/>
        </w:rPr>
        <w:t>building_meta.csv</w:t>
      </w:r>
    </w:p>
    <w:p w14:paraId="3DBE7EC6" w14:textId="77777777" w:rsidR="00BD0938" w:rsidRDefault="00BD0938" w:rsidP="00FB2180">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site_id - Foreign key for the weather files.</w:t>
      </w:r>
    </w:p>
    <w:p w14:paraId="50124FAA" w14:textId="77777777" w:rsidR="00BD0938" w:rsidRDefault="00BD0938" w:rsidP="00FB2180">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building_id - Foreign key for training.csv</w:t>
      </w:r>
    </w:p>
    <w:p w14:paraId="69870F83" w14:textId="77777777" w:rsidR="00BD0938" w:rsidRDefault="00BD0938" w:rsidP="00FB2180">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primary_use - Indicator of the primary category of activities for the building based on </w:t>
      </w:r>
      <w:hyperlink r:id="rId9" w:tgtFrame="_blank" w:history="1">
        <w:r>
          <w:rPr>
            <w:rStyle w:val="Hyperlink"/>
            <w:rFonts w:ascii="Helvetica" w:hAnsi="Helvetica" w:cs="Helvetica"/>
            <w:color w:val="337AB7"/>
            <w:sz w:val="21"/>
            <w:szCs w:val="21"/>
          </w:rPr>
          <w:t>EnergyStar</w:t>
        </w:r>
      </w:hyperlink>
      <w:r>
        <w:rPr>
          <w:rFonts w:ascii="Helvetica" w:hAnsi="Helvetica" w:cs="Helvetica"/>
          <w:color w:val="000000"/>
          <w:sz w:val="21"/>
          <w:szCs w:val="21"/>
        </w:rPr>
        <w:t> property type definitions</w:t>
      </w:r>
    </w:p>
    <w:p w14:paraId="7D6AFDDC" w14:textId="77777777" w:rsidR="00BD0938" w:rsidRDefault="00BD0938" w:rsidP="00FB2180">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square_feet - Gross floor area of the building</w:t>
      </w:r>
    </w:p>
    <w:p w14:paraId="0C99E8FF" w14:textId="77777777" w:rsidR="00BD0938" w:rsidRDefault="00BD0938" w:rsidP="00FB2180">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year_built - Year building was opened</w:t>
      </w:r>
    </w:p>
    <w:p w14:paraId="078C2CB9" w14:textId="77777777" w:rsidR="00BD0938" w:rsidRDefault="00BD0938" w:rsidP="00FB2180">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floor_count - Number of floors of the building</w:t>
      </w:r>
    </w:p>
    <w:p w14:paraId="279C5D85" w14:textId="77777777" w:rsidR="00BD0938" w:rsidRDefault="00BD0938" w:rsidP="00BD0938">
      <w:pPr>
        <w:pStyle w:val="Heading4"/>
        <w:shd w:val="clear" w:color="auto" w:fill="FFFFFF"/>
        <w:spacing w:before="480"/>
        <w:rPr>
          <w:rFonts w:ascii="Helvetica" w:hAnsi="Helvetica" w:cs="Helvetica"/>
          <w:color w:val="000000"/>
          <w:sz w:val="21"/>
          <w:szCs w:val="21"/>
        </w:rPr>
      </w:pPr>
      <w:r>
        <w:rPr>
          <w:rFonts w:ascii="Helvetica" w:hAnsi="Helvetica" w:cs="Helvetica"/>
          <w:color w:val="000000"/>
          <w:sz w:val="21"/>
          <w:szCs w:val="21"/>
        </w:rPr>
        <w:lastRenderedPageBreak/>
        <w:t>weather_[train/test].csv</w:t>
      </w:r>
    </w:p>
    <w:p w14:paraId="34BC8684" w14:textId="77777777" w:rsidR="00BD0938" w:rsidRDefault="00BD0938" w:rsidP="00BD093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Weather data from a meteorological station as close as possible to the site.</w:t>
      </w:r>
    </w:p>
    <w:p w14:paraId="3F814F91" w14:textId="77777777" w:rsidR="00BD0938" w:rsidRDefault="00BD0938" w:rsidP="00FB2180">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site_id</w:t>
      </w:r>
    </w:p>
    <w:p w14:paraId="5ED650CE" w14:textId="77777777" w:rsidR="00BD0938" w:rsidRDefault="00BD0938" w:rsidP="00FB2180">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air_temperature - Degrees Celsius</w:t>
      </w:r>
    </w:p>
    <w:p w14:paraId="5EE6D496" w14:textId="77777777" w:rsidR="00BD0938" w:rsidRDefault="00BD0938" w:rsidP="00FB2180">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cloud_coverage - Portion of the sky covered in clouds, in </w:t>
      </w:r>
      <w:hyperlink r:id="rId10" w:tgtFrame="_blank" w:history="1">
        <w:r>
          <w:rPr>
            <w:rStyle w:val="Hyperlink"/>
            <w:rFonts w:ascii="Helvetica" w:hAnsi="Helvetica" w:cs="Helvetica"/>
            <w:color w:val="337AB7"/>
            <w:sz w:val="21"/>
            <w:szCs w:val="21"/>
          </w:rPr>
          <w:t>oktas</w:t>
        </w:r>
      </w:hyperlink>
    </w:p>
    <w:p w14:paraId="587671F5" w14:textId="77777777" w:rsidR="00BD0938" w:rsidRDefault="00BD0938" w:rsidP="00FB2180">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dew_temperature - Degrees Celsius</w:t>
      </w:r>
    </w:p>
    <w:p w14:paraId="52FE9A52" w14:textId="77777777" w:rsidR="00BD0938" w:rsidRDefault="00BD0938" w:rsidP="00FB2180">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precip_depth_1_hr - Millimeters</w:t>
      </w:r>
    </w:p>
    <w:p w14:paraId="0C731F39" w14:textId="77777777" w:rsidR="00BD0938" w:rsidRDefault="00BD0938" w:rsidP="00FB2180">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sea_level_pressure - Millibar/hectopascals</w:t>
      </w:r>
    </w:p>
    <w:p w14:paraId="3781829B" w14:textId="77777777" w:rsidR="00BD0938" w:rsidRDefault="00BD0938" w:rsidP="00FB2180">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wind_direction - Compass direction (0-360)</w:t>
      </w:r>
    </w:p>
    <w:p w14:paraId="7E7C5749" w14:textId="77777777" w:rsidR="00BD0938" w:rsidRDefault="00BD0938" w:rsidP="00FB2180">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wind_speed - Meters per second</w:t>
      </w:r>
    </w:p>
    <w:p w14:paraId="032D89B4" w14:textId="77777777" w:rsidR="00BD0938" w:rsidRDefault="00BD0938" w:rsidP="00BD0938">
      <w:pPr>
        <w:pStyle w:val="Heading4"/>
        <w:shd w:val="clear" w:color="auto" w:fill="FFFFFF"/>
        <w:spacing w:before="480"/>
        <w:rPr>
          <w:rFonts w:ascii="Helvetica" w:hAnsi="Helvetica" w:cs="Helvetica"/>
          <w:color w:val="000000"/>
          <w:sz w:val="21"/>
          <w:szCs w:val="21"/>
        </w:rPr>
      </w:pPr>
      <w:r>
        <w:rPr>
          <w:rFonts w:ascii="Helvetica" w:hAnsi="Helvetica" w:cs="Helvetica"/>
          <w:color w:val="000000"/>
          <w:sz w:val="21"/>
          <w:szCs w:val="21"/>
        </w:rPr>
        <w:t>test.csv</w:t>
      </w:r>
    </w:p>
    <w:p w14:paraId="05086D60" w14:textId="77777777" w:rsidR="00BD0938" w:rsidRDefault="00BD0938" w:rsidP="00BD093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submission files use row numbers for ID codes in order to save space on the file uploads. test.csv has no feature data; it exists so you can get your predictions into the correct order.</w:t>
      </w:r>
    </w:p>
    <w:p w14:paraId="2F58AB15" w14:textId="77777777" w:rsidR="00BD0938" w:rsidRDefault="00BD0938" w:rsidP="00FB2180">
      <w:pPr>
        <w:numPr>
          <w:ilvl w:val="0"/>
          <w:numId w:val="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row_id - Row id for your submission file</w:t>
      </w:r>
    </w:p>
    <w:p w14:paraId="77A81FBB" w14:textId="77777777" w:rsidR="00BD0938" w:rsidRDefault="00BD0938" w:rsidP="00FB2180">
      <w:pPr>
        <w:numPr>
          <w:ilvl w:val="0"/>
          <w:numId w:val="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building_id - Building id code</w:t>
      </w:r>
    </w:p>
    <w:p w14:paraId="07D63519" w14:textId="77777777" w:rsidR="00BD0938" w:rsidRDefault="00BD0938" w:rsidP="00FB2180">
      <w:pPr>
        <w:numPr>
          <w:ilvl w:val="0"/>
          <w:numId w:val="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meter - The meter id code</w:t>
      </w:r>
    </w:p>
    <w:p w14:paraId="3FBFA805" w14:textId="77777777" w:rsidR="00BD0938" w:rsidRDefault="00BD0938" w:rsidP="00FB2180">
      <w:pPr>
        <w:numPr>
          <w:ilvl w:val="0"/>
          <w:numId w:val="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timestamp - Timestamps for the test data period</w:t>
      </w:r>
    </w:p>
    <w:p w14:paraId="4A4959A8" w14:textId="250ED3A6" w:rsidR="004A66FF" w:rsidRPr="00D5413C" w:rsidRDefault="004A66FF" w:rsidP="004A66FF">
      <w:pPr>
        <w:pStyle w:val="Heading1"/>
      </w:pPr>
      <w:bookmarkStart w:id="9" w:name="_Toc52275497"/>
      <w:r>
        <w:t>Software</w:t>
      </w:r>
      <w:r w:rsidR="008719C0">
        <w:t xml:space="preserve"> Pack</w:t>
      </w:r>
      <w:r w:rsidR="0090651C">
        <w:t>a</w:t>
      </w:r>
      <w:r w:rsidR="008719C0">
        <w:t>ges</w:t>
      </w:r>
      <w:bookmarkEnd w:id="9"/>
    </w:p>
    <w:p w14:paraId="5AAFD4DE" w14:textId="1B5CDE3E" w:rsidR="004A66FF" w:rsidRDefault="004A66FF" w:rsidP="00FB2180">
      <w:pPr>
        <w:pStyle w:val="ListParagraph"/>
        <w:numPr>
          <w:ilvl w:val="0"/>
          <w:numId w:val="3"/>
        </w:numPr>
      </w:pPr>
      <w:r>
        <w:t>Python 3.6</w:t>
      </w:r>
    </w:p>
    <w:p w14:paraId="6F28F3D5" w14:textId="19BCBA78" w:rsidR="004A66FF" w:rsidRDefault="004A66FF" w:rsidP="00FB2180">
      <w:pPr>
        <w:pStyle w:val="ListParagraph"/>
        <w:numPr>
          <w:ilvl w:val="0"/>
          <w:numId w:val="3"/>
        </w:numPr>
      </w:pPr>
      <w:r>
        <w:t>Pandas 1.0</w:t>
      </w:r>
      <w:r w:rsidR="00004132">
        <w:t>.3</w:t>
      </w:r>
    </w:p>
    <w:p w14:paraId="784A3BD2" w14:textId="6D3BA86E" w:rsidR="00E205E6" w:rsidRDefault="00E205E6" w:rsidP="00FB2180">
      <w:pPr>
        <w:pStyle w:val="ListParagraph"/>
        <w:numPr>
          <w:ilvl w:val="0"/>
          <w:numId w:val="3"/>
        </w:numPr>
      </w:pPr>
      <w:r>
        <w:t>Numpy 1.15.4</w:t>
      </w:r>
    </w:p>
    <w:p w14:paraId="277CFB37" w14:textId="262C8DEE" w:rsidR="004A66FF" w:rsidRDefault="00E205E6" w:rsidP="00FB2180">
      <w:pPr>
        <w:pStyle w:val="ListParagraph"/>
        <w:numPr>
          <w:ilvl w:val="0"/>
          <w:numId w:val="3"/>
        </w:numPr>
      </w:pPr>
      <w:r>
        <w:t>S</w:t>
      </w:r>
      <w:r w:rsidR="00004132">
        <w:t>klearn 0.23.1</w:t>
      </w:r>
    </w:p>
    <w:p w14:paraId="6B026979" w14:textId="16BBC8B4" w:rsidR="00004132" w:rsidRDefault="00E205E6" w:rsidP="00FB2180">
      <w:pPr>
        <w:pStyle w:val="ListParagraph"/>
        <w:numPr>
          <w:ilvl w:val="0"/>
          <w:numId w:val="3"/>
        </w:numPr>
      </w:pPr>
      <w:r>
        <w:t>M</w:t>
      </w:r>
      <w:r w:rsidR="008719C0">
        <w:t>atplotlib 3.2.1</w:t>
      </w:r>
    </w:p>
    <w:p w14:paraId="3D0F6A5F" w14:textId="370DFF86" w:rsidR="002A385D" w:rsidRDefault="002A385D" w:rsidP="00FB2180">
      <w:pPr>
        <w:pStyle w:val="ListParagraph"/>
        <w:numPr>
          <w:ilvl w:val="0"/>
          <w:numId w:val="3"/>
        </w:numPr>
      </w:pPr>
      <w:r>
        <w:t>Seaborn 0.10.0</w:t>
      </w:r>
    </w:p>
    <w:p w14:paraId="5A00527A" w14:textId="652F5BD9" w:rsidR="008719C0" w:rsidRDefault="00E205E6" w:rsidP="00FB2180">
      <w:pPr>
        <w:pStyle w:val="ListParagraph"/>
        <w:numPr>
          <w:ilvl w:val="0"/>
          <w:numId w:val="3"/>
        </w:numPr>
      </w:pPr>
      <w:r>
        <w:t>S</w:t>
      </w:r>
      <w:r w:rsidR="008719C0">
        <w:t>cipy 1.10</w:t>
      </w:r>
    </w:p>
    <w:p w14:paraId="64E379BC" w14:textId="0ADB3638" w:rsidR="00567C80" w:rsidRDefault="00567C80" w:rsidP="00FB2180">
      <w:pPr>
        <w:pStyle w:val="ListParagraph"/>
        <w:numPr>
          <w:ilvl w:val="0"/>
          <w:numId w:val="3"/>
        </w:numPr>
      </w:pPr>
      <w:r>
        <w:t>Catboost</w:t>
      </w:r>
      <w:r w:rsidR="002A385D">
        <w:t xml:space="preserve"> 0.24.1</w:t>
      </w:r>
    </w:p>
    <w:p w14:paraId="53854487" w14:textId="759CE493" w:rsidR="00567C80" w:rsidRDefault="00567C80" w:rsidP="00FB2180">
      <w:pPr>
        <w:pStyle w:val="ListParagraph"/>
        <w:numPr>
          <w:ilvl w:val="0"/>
          <w:numId w:val="3"/>
        </w:numPr>
      </w:pPr>
      <w:r>
        <w:t>LightGBM</w:t>
      </w:r>
      <w:r w:rsidR="002A385D">
        <w:t xml:space="preserve"> 2.3.1</w:t>
      </w:r>
    </w:p>
    <w:p w14:paraId="0B5251A5" w14:textId="44DA5109" w:rsidR="00C31958" w:rsidRDefault="00C31958" w:rsidP="00C31958">
      <w:pPr>
        <w:pStyle w:val="Heading1"/>
      </w:pPr>
      <w:bookmarkStart w:id="10" w:name="_Toc52275498"/>
      <w:r>
        <w:t>Data Wrangling</w:t>
      </w:r>
      <w:bookmarkEnd w:id="10"/>
    </w:p>
    <w:p w14:paraId="1D5D6594" w14:textId="24807596" w:rsidR="00E17499" w:rsidRPr="0090651C" w:rsidRDefault="00BD0938" w:rsidP="0090651C">
      <w:r>
        <w:t>T</w:t>
      </w:r>
      <w:r w:rsidR="00E17499">
        <w:t>he following procedures have been carried out</w:t>
      </w:r>
      <w:r>
        <w:t>,</w:t>
      </w:r>
    </w:p>
    <w:p w14:paraId="16E1A498" w14:textId="701FF133" w:rsidR="00E177FF" w:rsidRDefault="00BD0938" w:rsidP="00E177FF">
      <w:pPr>
        <w:pStyle w:val="ListBullet"/>
      </w:pPr>
      <w:r>
        <w:rPr>
          <w:lang w:eastAsia="zh-CN"/>
        </w:rPr>
        <w:t xml:space="preserve">Conform timestamp to datetime </w:t>
      </w:r>
      <w:r w:rsidR="00FB0260">
        <w:rPr>
          <w:lang w:eastAsia="zh-CN"/>
        </w:rPr>
        <w:t>format</w:t>
      </w:r>
    </w:p>
    <w:p w14:paraId="21266BF4" w14:textId="272BA1EE" w:rsidR="00C31958" w:rsidRDefault="00BD0938" w:rsidP="00E177FF">
      <w:pPr>
        <w:pStyle w:val="ListBullet"/>
      </w:pPr>
      <w:r>
        <w:t>Merge datasets based on building_id, site_id and timestamp</w:t>
      </w:r>
    </w:p>
    <w:p w14:paraId="4FEFE739" w14:textId="26335A5B" w:rsidR="00F64373" w:rsidRDefault="00F64373" w:rsidP="00FB2180">
      <w:pPr>
        <w:pStyle w:val="ListBullet"/>
        <w:numPr>
          <w:ilvl w:val="0"/>
          <w:numId w:val="10"/>
        </w:numPr>
      </w:pPr>
      <w:r>
        <w:lastRenderedPageBreak/>
        <w:t>train set, test set</w:t>
      </w:r>
    </w:p>
    <w:p w14:paraId="6533DA60" w14:textId="2F474F6F" w:rsidR="00F64373" w:rsidRDefault="00F64373" w:rsidP="00FB2180">
      <w:pPr>
        <w:pStyle w:val="ListBullet"/>
        <w:numPr>
          <w:ilvl w:val="0"/>
          <w:numId w:val="10"/>
        </w:numPr>
      </w:pPr>
      <w:proofErr w:type="spellStart"/>
      <w:r>
        <w:t>buidings_meta_df</w:t>
      </w:r>
      <w:proofErr w:type="spellEnd"/>
    </w:p>
    <w:p w14:paraId="217AA2E6" w14:textId="1A031E72" w:rsidR="00F64373" w:rsidRDefault="00F64373" w:rsidP="00FB2180">
      <w:pPr>
        <w:pStyle w:val="ListBullet"/>
        <w:numPr>
          <w:ilvl w:val="0"/>
          <w:numId w:val="10"/>
        </w:numPr>
      </w:pPr>
      <w:r>
        <w:t>weather data</w:t>
      </w:r>
    </w:p>
    <w:p w14:paraId="432FA53C" w14:textId="65A94E19" w:rsidR="00C85374" w:rsidRDefault="00BD0938" w:rsidP="00A16443">
      <w:pPr>
        <w:pStyle w:val="ListBullet"/>
      </w:pPr>
      <w:r>
        <w:t>Change data types to reduce memory usage</w:t>
      </w:r>
    </w:p>
    <w:p w14:paraId="2C3CCF04" w14:textId="77777777" w:rsidR="00BD0938" w:rsidRDefault="00BD0938" w:rsidP="00BD0938">
      <w:pPr>
        <w:pStyle w:val="ListBullet"/>
      </w:pPr>
      <w:r>
        <w:t>Correct unit</w:t>
      </w:r>
    </w:p>
    <w:p w14:paraId="4E68E3BE" w14:textId="0528CFD0" w:rsidR="00BD0938" w:rsidRDefault="00F64373" w:rsidP="00FB2180">
      <w:pPr>
        <w:pStyle w:val="ListBullet"/>
        <w:numPr>
          <w:ilvl w:val="0"/>
          <w:numId w:val="9"/>
        </w:numPr>
      </w:pPr>
      <w:r>
        <w:t>S</w:t>
      </w:r>
      <w:r w:rsidR="00BD0938">
        <w:t xml:space="preserve">ite </w:t>
      </w:r>
      <w:r>
        <w:t>0</w:t>
      </w:r>
      <w:r w:rsidR="00BD0938">
        <w:t xml:space="preserve"> were not properly converted to units of kWh and are in </w:t>
      </w:r>
      <w:proofErr w:type="spellStart"/>
      <w:r w:rsidR="00BD0938">
        <w:t>kBTU</w:t>
      </w:r>
      <w:proofErr w:type="spellEnd"/>
    </w:p>
    <w:p w14:paraId="09B90A6B" w14:textId="294069E8" w:rsidR="00F64373" w:rsidRDefault="00F64373" w:rsidP="00FB2180">
      <w:pPr>
        <w:pStyle w:val="ListBullet"/>
        <w:numPr>
          <w:ilvl w:val="0"/>
          <w:numId w:val="9"/>
        </w:numPr>
      </w:pPr>
      <w:r>
        <w:t xml:space="preserve">Multiply by 0.2931 to get to model inputs into kWh like the other sites, and 3.4118 to get back to </w:t>
      </w:r>
      <w:proofErr w:type="spellStart"/>
      <w:r>
        <w:t>kBTU</w:t>
      </w:r>
      <w:proofErr w:type="spellEnd"/>
      <w:r>
        <w:t xml:space="preserve"> for scoring</w:t>
      </w:r>
    </w:p>
    <w:p w14:paraId="14126F86" w14:textId="1640BF18" w:rsidR="00E177FF" w:rsidRDefault="00E53428" w:rsidP="00E53428">
      <w:pPr>
        <w:pStyle w:val="Heading1"/>
      </w:pPr>
      <w:bookmarkStart w:id="11" w:name="_Toc52275499"/>
      <w:r>
        <w:t>Exploratory Data Analysis</w:t>
      </w:r>
      <w:bookmarkEnd w:id="11"/>
    </w:p>
    <w:p w14:paraId="76272C59" w14:textId="73E748A9" w:rsidR="00F044B1" w:rsidRDefault="00F64373" w:rsidP="00F044B1">
      <w:pPr>
        <w:pStyle w:val="Heading2"/>
      </w:pPr>
      <w:bookmarkStart w:id="12" w:name="_Toc52275500"/>
      <w:r>
        <w:t>D</w:t>
      </w:r>
      <w:r w:rsidR="00F044B1">
        <w:t>istribution</w:t>
      </w:r>
      <w:r w:rsidR="00867FAD">
        <w:t xml:space="preserve"> of variables</w:t>
      </w:r>
      <w:bookmarkEnd w:id="12"/>
    </w:p>
    <w:p w14:paraId="1FB73EA0" w14:textId="12C99215" w:rsidR="00D9403D" w:rsidRPr="00F64373" w:rsidRDefault="00D9403D" w:rsidP="00D9403D">
      <w:r w:rsidRPr="00F64373">
        <w:t>Meter reading is severely skewed to larger numbers. Majority of readings are small values.</w:t>
      </w:r>
      <w:r>
        <w:t xml:space="preserve"> </w:t>
      </w:r>
      <w:r w:rsidRPr="00F64373">
        <w:t>Square</w:t>
      </w:r>
      <w:r w:rsidR="00FB0260">
        <w:t xml:space="preserve"> </w:t>
      </w:r>
      <w:r w:rsidRPr="00F64373">
        <w:t>feet, floor</w:t>
      </w:r>
      <w:r w:rsidR="00FB0260">
        <w:t xml:space="preserve"> </w:t>
      </w:r>
      <w:r w:rsidRPr="00F64373">
        <w:t>count, wind</w:t>
      </w:r>
      <w:r w:rsidR="00FB0260">
        <w:t xml:space="preserve"> </w:t>
      </w:r>
      <w:r w:rsidRPr="00F64373">
        <w:t>speed, cloud</w:t>
      </w:r>
      <w:r w:rsidR="00FB0260">
        <w:t xml:space="preserve"> </w:t>
      </w:r>
      <w:r w:rsidRPr="00F64373">
        <w:t xml:space="preserve">coverage </w:t>
      </w:r>
      <w:r w:rsidR="00173753">
        <w:t>is</w:t>
      </w:r>
      <w:r w:rsidRPr="00F64373">
        <w:t xml:space="preserve"> also skewed to larger values.</w:t>
      </w:r>
    </w:p>
    <w:p w14:paraId="0ADB7229" w14:textId="58FA7882" w:rsidR="00D9403D" w:rsidRPr="00D9403D" w:rsidRDefault="00D9403D" w:rsidP="00D9403D">
      <w:r w:rsidRPr="00F64373">
        <w:t xml:space="preserve">There are more </w:t>
      </w:r>
      <w:r>
        <w:t>reading</w:t>
      </w:r>
      <w:r w:rsidR="00FB0260">
        <w:t>s</w:t>
      </w:r>
      <w:r>
        <w:t xml:space="preserve"> for </w:t>
      </w:r>
      <w:r w:rsidRPr="00F64373">
        <w:t>electricity type of meters. it is followed by {1: 'chilled</w:t>
      </w:r>
      <w:r w:rsidR="00FB0260">
        <w:t xml:space="preserve"> </w:t>
      </w:r>
      <w:r w:rsidRPr="00F64373">
        <w:t>water', 2: 'steam', 3: 'hot</w:t>
      </w:r>
      <w:r w:rsidR="00FB0260">
        <w:t xml:space="preserve"> </w:t>
      </w:r>
      <w:r w:rsidRPr="00F64373">
        <w:t>water'}</w:t>
      </w:r>
    </w:p>
    <w:p w14:paraId="1690293D" w14:textId="0E4EE436" w:rsidR="00F64373" w:rsidRDefault="00F64373" w:rsidP="003A4A12">
      <w:r>
        <w:rPr>
          <w:noProof/>
        </w:rPr>
        <w:drawing>
          <wp:inline distT="0" distB="0" distL="0" distR="0" wp14:anchorId="039595F5" wp14:editId="364A5E9E">
            <wp:extent cx="5486400" cy="27701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770192"/>
                    </a:xfrm>
                    <a:prstGeom prst="rect">
                      <a:avLst/>
                    </a:prstGeom>
                    <a:noFill/>
                    <a:ln>
                      <a:noFill/>
                    </a:ln>
                  </pic:spPr>
                </pic:pic>
              </a:graphicData>
            </a:graphic>
          </wp:inline>
        </w:drawing>
      </w:r>
    </w:p>
    <w:p w14:paraId="6C8D69B8" w14:textId="77777777" w:rsidR="00F64373" w:rsidRDefault="00F64373" w:rsidP="003A4A12"/>
    <w:p w14:paraId="438A381A" w14:textId="7DAF49D1" w:rsidR="00E53428" w:rsidRDefault="00E53428" w:rsidP="00E53428"/>
    <w:p w14:paraId="0B90C7BF" w14:textId="7CBD9117" w:rsidR="00867FAD" w:rsidRPr="00867FAD" w:rsidRDefault="00867FAD" w:rsidP="00867FAD">
      <w:r w:rsidRPr="00867FAD">
        <w:lastRenderedPageBreak/>
        <w:t>There is unusually high energy usage from March to June and in a few days in November</w:t>
      </w:r>
      <w:r w:rsidR="00D9403D">
        <w:t>, as shown below.</w:t>
      </w:r>
    </w:p>
    <w:p w14:paraId="36E88F27" w14:textId="75898FA9" w:rsidR="00867FAD" w:rsidRPr="00867FAD" w:rsidRDefault="00867FAD" w:rsidP="00867FAD">
      <w:pPr>
        <w:spacing w:after="0"/>
        <w:jc w:val="center"/>
        <w:rPr>
          <w:b/>
          <w:bCs/>
        </w:rPr>
      </w:pPr>
      <w:r w:rsidRPr="00867FAD">
        <w:rPr>
          <w:b/>
          <w:bCs/>
        </w:rPr>
        <w:t>Total energy consumption over time</w:t>
      </w:r>
    </w:p>
    <w:p w14:paraId="43BAB641" w14:textId="3EE42A0B" w:rsidR="00867FAD" w:rsidRDefault="00867FAD" w:rsidP="00867FAD">
      <w:pPr>
        <w:spacing w:before="0"/>
      </w:pPr>
      <w:r>
        <w:rPr>
          <w:noProof/>
        </w:rPr>
        <w:drawing>
          <wp:inline distT="0" distB="0" distL="0" distR="0" wp14:anchorId="157066A1" wp14:editId="21A8529C">
            <wp:extent cx="5486400" cy="17619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761917"/>
                    </a:xfrm>
                    <a:prstGeom prst="rect">
                      <a:avLst/>
                    </a:prstGeom>
                    <a:noFill/>
                    <a:ln>
                      <a:noFill/>
                    </a:ln>
                  </pic:spPr>
                </pic:pic>
              </a:graphicData>
            </a:graphic>
          </wp:inline>
        </w:drawing>
      </w:r>
    </w:p>
    <w:p w14:paraId="522DC847" w14:textId="77777777" w:rsidR="00D9403D" w:rsidRDefault="00D9403D" w:rsidP="00867FAD">
      <w:pPr>
        <w:spacing w:before="0"/>
      </w:pPr>
    </w:p>
    <w:p w14:paraId="665B19A1" w14:textId="255ED5D4" w:rsidR="00D9403D" w:rsidRDefault="00D9403D" w:rsidP="00426373">
      <w:r w:rsidRPr="00867FAD">
        <w:t xml:space="preserve">Energy usages are shown </w:t>
      </w:r>
      <w:r>
        <w:t xml:space="preserve">below </w:t>
      </w:r>
      <w:r w:rsidRPr="00867FAD">
        <w:t>with different time interval: day, week and month.</w:t>
      </w:r>
      <w:r>
        <w:t xml:space="preserve"> </w:t>
      </w:r>
      <w:r w:rsidRPr="00867FAD">
        <w:t>Monthly usage smooths out all fluctuations from smaller time intervals, showing a jump in energy usage in spring season.</w:t>
      </w:r>
    </w:p>
    <w:p w14:paraId="1B862265" w14:textId="589BA6CE" w:rsidR="00867FAD" w:rsidRDefault="00867FAD" w:rsidP="00426373">
      <w:r>
        <w:rPr>
          <w:noProof/>
        </w:rPr>
        <w:drawing>
          <wp:inline distT="0" distB="0" distL="0" distR="0" wp14:anchorId="4D046316" wp14:editId="4D856A97">
            <wp:extent cx="5486400" cy="1905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905640"/>
                    </a:xfrm>
                    <a:prstGeom prst="rect">
                      <a:avLst/>
                    </a:prstGeom>
                    <a:noFill/>
                    <a:ln>
                      <a:noFill/>
                    </a:ln>
                  </pic:spPr>
                </pic:pic>
              </a:graphicData>
            </a:graphic>
          </wp:inline>
        </w:drawing>
      </w:r>
    </w:p>
    <w:p w14:paraId="5F28AAC1" w14:textId="77777777" w:rsidR="00D9403D" w:rsidRDefault="00D9403D" w:rsidP="00867FAD"/>
    <w:p w14:paraId="72D7BAB2" w14:textId="0A1B25D8" w:rsidR="00D9403D" w:rsidRDefault="00D9403D" w:rsidP="00867FAD">
      <w:r w:rsidRPr="00D9403D">
        <w:t xml:space="preserve">The plots </w:t>
      </w:r>
      <w:r>
        <w:t>with</w:t>
      </w:r>
      <w:r w:rsidRPr="00D9403D">
        <w:t xml:space="preserve"> the rolling average </w:t>
      </w:r>
      <w:r>
        <w:t xml:space="preserve">by hour, day and week are show below. The larger the window, the smoother the curves, and the more it </w:t>
      </w:r>
      <w:r w:rsidRPr="00D9403D">
        <w:t>lags behind.</w:t>
      </w:r>
      <w:r>
        <w:t xml:space="preserve"> The rolling average will be used for modelling in the machine learning.</w:t>
      </w:r>
    </w:p>
    <w:p w14:paraId="0D5D6FD1" w14:textId="6C8A80D3" w:rsidR="00D9403D" w:rsidRPr="00867FAD" w:rsidRDefault="00D9403D" w:rsidP="00867FAD">
      <w:r>
        <w:rPr>
          <w:noProof/>
        </w:rPr>
        <w:lastRenderedPageBreak/>
        <w:drawing>
          <wp:inline distT="0" distB="0" distL="0" distR="0" wp14:anchorId="187D0F92" wp14:editId="23D05538">
            <wp:extent cx="5486400" cy="178826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788263"/>
                    </a:xfrm>
                    <a:prstGeom prst="rect">
                      <a:avLst/>
                    </a:prstGeom>
                    <a:noFill/>
                    <a:ln>
                      <a:noFill/>
                    </a:ln>
                  </pic:spPr>
                </pic:pic>
              </a:graphicData>
            </a:graphic>
          </wp:inline>
        </w:drawing>
      </w:r>
    </w:p>
    <w:p w14:paraId="2FBB783B" w14:textId="44744350" w:rsidR="00867FAD" w:rsidRDefault="00867FAD" w:rsidP="00426373"/>
    <w:p w14:paraId="3B4723B6" w14:textId="35107038" w:rsidR="00753D77" w:rsidRDefault="00753D77" w:rsidP="00753D77">
      <w:pPr>
        <w:pStyle w:val="Heading2"/>
      </w:pPr>
      <w:bookmarkStart w:id="13" w:name="_Toc52275501"/>
      <w:r>
        <w:t xml:space="preserve">Site specific yearly </w:t>
      </w:r>
      <w:r w:rsidR="00CC14A2">
        <w:t xml:space="preserve">and monthly </w:t>
      </w:r>
      <w:r>
        <w:t>energy consumption</w:t>
      </w:r>
      <w:bookmarkEnd w:id="13"/>
    </w:p>
    <w:p w14:paraId="6842EDD4" w14:textId="73ADA4F3" w:rsidR="00753D77" w:rsidRPr="00753D77" w:rsidRDefault="00753D77" w:rsidP="00753D77">
      <w:r w:rsidRPr="00753D77">
        <w:t>It is int</w:t>
      </w:r>
      <w:r w:rsidR="00CC14A2">
        <w:t>e</w:t>
      </w:r>
      <w:r w:rsidRPr="00753D77">
        <w:t xml:space="preserve">resting to note that site 7 consumes many times higher energy than other sites </w:t>
      </w:r>
      <w:r w:rsidR="00CC14A2">
        <w:t>both yearly and monthly</w:t>
      </w:r>
      <w:r w:rsidRPr="00753D77">
        <w:t>. It also has a very large variation.</w:t>
      </w:r>
    </w:p>
    <w:p w14:paraId="1A492FC3" w14:textId="43884F06" w:rsidR="00753D77" w:rsidRPr="00CC14A2" w:rsidRDefault="00CC14A2" w:rsidP="00CC14A2">
      <w:pPr>
        <w:spacing w:after="0"/>
        <w:jc w:val="center"/>
        <w:rPr>
          <w:b/>
          <w:bCs/>
        </w:rPr>
      </w:pPr>
      <w:r w:rsidRPr="00CC14A2">
        <w:rPr>
          <w:b/>
          <w:bCs/>
        </w:rPr>
        <w:t>Yearly Consumption at Different Site</w:t>
      </w:r>
    </w:p>
    <w:p w14:paraId="13756B41" w14:textId="03F86C70" w:rsidR="00867FAD" w:rsidRDefault="00753D77" w:rsidP="00426373">
      <w:r>
        <w:rPr>
          <w:noProof/>
        </w:rPr>
        <w:drawing>
          <wp:inline distT="0" distB="0" distL="0" distR="0" wp14:anchorId="19F5CA59" wp14:editId="7BC80BA9">
            <wp:extent cx="5486400" cy="243334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433340"/>
                    </a:xfrm>
                    <a:prstGeom prst="rect">
                      <a:avLst/>
                    </a:prstGeom>
                    <a:noFill/>
                    <a:ln>
                      <a:noFill/>
                    </a:ln>
                  </pic:spPr>
                </pic:pic>
              </a:graphicData>
            </a:graphic>
          </wp:inline>
        </w:drawing>
      </w:r>
    </w:p>
    <w:p w14:paraId="77402199" w14:textId="77777777" w:rsidR="00CC14A2" w:rsidRDefault="00CC14A2" w:rsidP="00CC14A2">
      <w:pPr>
        <w:spacing w:after="0"/>
        <w:jc w:val="center"/>
        <w:rPr>
          <w:b/>
          <w:bCs/>
        </w:rPr>
      </w:pPr>
    </w:p>
    <w:p w14:paraId="6C64A8E0" w14:textId="4C0F0503" w:rsidR="00753D77" w:rsidRPr="00CC14A2" w:rsidRDefault="00CC14A2" w:rsidP="00CC14A2">
      <w:pPr>
        <w:spacing w:after="0"/>
        <w:jc w:val="center"/>
        <w:rPr>
          <w:b/>
          <w:bCs/>
        </w:rPr>
      </w:pPr>
      <w:r>
        <w:rPr>
          <w:b/>
          <w:bCs/>
        </w:rPr>
        <w:t>Monthly</w:t>
      </w:r>
      <w:r w:rsidRPr="00CC14A2">
        <w:rPr>
          <w:b/>
          <w:bCs/>
        </w:rPr>
        <w:t xml:space="preserve"> Consumption at Different Site</w:t>
      </w:r>
    </w:p>
    <w:p w14:paraId="2D468534" w14:textId="68923836" w:rsidR="00D9403D" w:rsidRDefault="00753D77" w:rsidP="00426373">
      <w:r>
        <w:rPr>
          <w:noProof/>
        </w:rPr>
        <w:drawing>
          <wp:inline distT="0" distB="0" distL="0" distR="0" wp14:anchorId="4A005A33" wp14:editId="42699BFE">
            <wp:extent cx="5486400" cy="1106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106170"/>
                    </a:xfrm>
                    <a:prstGeom prst="rect">
                      <a:avLst/>
                    </a:prstGeom>
                    <a:noFill/>
                    <a:ln>
                      <a:noFill/>
                    </a:ln>
                  </pic:spPr>
                </pic:pic>
              </a:graphicData>
            </a:graphic>
          </wp:inline>
        </w:drawing>
      </w:r>
    </w:p>
    <w:p w14:paraId="4C8360C2" w14:textId="7B5C0F46" w:rsidR="00753D77" w:rsidRDefault="00753D77" w:rsidP="00426373">
      <w:r>
        <w:rPr>
          <w:noProof/>
        </w:rPr>
        <w:lastRenderedPageBreak/>
        <w:drawing>
          <wp:inline distT="0" distB="0" distL="0" distR="0" wp14:anchorId="26B77A8A" wp14:editId="657602F3">
            <wp:extent cx="5486400" cy="1106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106170"/>
                    </a:xfrm>
                    <a:prstGeom prst="rect">
                      <a:avLst/>
                    </a:prstGeom>
                    <a:noFill/>
                    <a:ln>
                      <a:noFill/>
                    </a:ln>
                  </pic:spPr>
                </pic:pic>
              </a:graphicData>
            </a:graphic>
          </wp:inline>
        </w:drawing>
      </w:r>
    </w:p>
    <w:p w14:paraId="609DA791" w14:textId="736C58DF" w:rsidR="00753D77" w:rsidRDefault="00753D77" w:rsidP="00426373">
      <w:r>
        <w:rPr>
          <w:noProof/>
        </w:rPr>
        <w:drawing>
          <wp:inline distT="0" distB="0" distL="0" distR="0" wp14:anchorId="60C703D3" wp14:editId="5B66021F">
            <wp:extent cx="5486400" cy="1106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106170"/>
                    </a:xfrm>
                    <a:prstGeom prst="rect">
                      <a:avLst/>
                    </a:prstGeom>
                    <a:noFill/>
                    <a:ln>
                      <a:noFill/>
                    </a:ln>
                  </pic:spPr>
                </pic:pic>
              </a:graphicData>
            </a:graphic>
          </wp:inline>
        </w:drawing>
      </w:r>
    </w:p>
    <w:p w14:paraId="1E9A4C4A" w14:textId="6F11490F" w:rsidR="00753D77" w:rsidRDefault="00753D77" w:rsidP="00426373">
      <w:r>
        <w:rPr>
          <w:noProof/>
        </w:rPr>
        <w:drawing>
          <wp:inline distT="0" distB="0" distL="0" distR="0" wp14:anchorId="16958F80" wp14:editId="7C84006D">
            <wp:extent cx="5486400" cy="1106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106170"/>
                    </a:xfrm>
                    <a:prstGeom prst="rect">
                      <a:avLst/>
                    </a:prstGeom>
                    <a:noFill/>
                    <a:ln>
                      <a:noFill/>
                    </a:ln>
                  </pic:spPr>
                </pic:pic>
              </a:graphicData>
            </a:graphic>
          </wp:inline>
        </w:drawing>
      </w:r>
    </w:p>
    <w:p w14:paraId="052CC135" w14:textId="21BDC121" w:rsidR="00753D77" w:rsidRDefault="00753D77" w:rsidP="00426373">
      <w:r>
        <w:rPr>
          <w:noProof/>
        </w:rPr>
        <w:drawing>
          <wp:inline distT="0" distB="0" distL="0" distR="0" wp14:anchorId="061480D9" wp14:editId="136195D5">
            <wp:extent cx="5486400" cy="1106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106170"/>
                    </a:xfrm>
                    <a:prstGeom prst="rect">
                      <a:avLst/>
                    </a:prstGeom>
                    <a:noFill/>
                    <a:ln>
                      <a:noFill/>
                    </a:ln>
                  </pic:spPr>
                </pic:pic>
              </a:graphicData>
            </a:graphic>
          </wp:inline>
        </w:drawing>
      </w:r>
    </w:p>
    <w:p w14:paraId="07A6E409" w14:textId="79A05A0D" w:rsidR="00753D77" w:rsidRDefault="00753D77" w:rsidP="00426373">
      <w:r>
        <w:rPr>
          <w:noProof/>
        </w:rPr>
        <w:drawing>
          <wp:inline distT="0" distB="0" distL="0" distR="0" wp14:anchorId="2C94C89E" wp14:editId="680A991A">
            <wp:extent cx="5486400" cy="1106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106170"/>
                    </a:xfrm>
                    <a:prstGeom prst="rect">
                      <a:avLst/>
                    </a:prstGeom>
                    <a:noFill/>
                    <a:ln>
                      <a:noFill/>
                    </a:ln>
                  </pic:spPr>
                </pic:pic>
              </a:graphicData>
            </a:graphic>
          </wp:inline>
        </w:drawing>
      </w:r>
    </w:p>
    <w:p w14:paraId="17AB9C3C" w14:textId="7AFCDC85" w:rsidR="00753D77" w:rsidRDefault="00753D77" w:rsidP="00426373">
      <w:r>
        <w:rPr>
          <w:noProof/>
        </w:rPr>
        <w:drawing>
          <wp:inline distT="0" distB="0" distL="0" distR="0" wp14:anchorId="1F1C4103" wp14:editId="5F41D107">
            <wp:extent cx="5486400" cy="1106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106170"/>
                    </a:xfrm>
                    <a:prstGeom prst="rect">
                      <a:avLst/>
                    </a:prstGeom>
                    <a:noFill/>
                    <a:ln>
                      <a:noFill/>
                    </a:ln>
                  </pic:spPr>
                </pic:pic>
              </a:graphicData>
            </a:graphic>
          </wp:inline>
        </w:drawing>
      </w:r>
    </w:p>
    <w:p w14:paraId="51A4D87F" w14:textId="4694805A" w:rsidR="00753D77" w:rsidRDefault="00753D77" w:rsidP="00426373">
      <w:r>
        <w:rPr>
          <w:noProof/>
        </w:rPr>
        <w:lastRenderedPageBreak/>
        <w:drawing>
          <wp:inline distT="0" distB="0" distL="0" distR="0" wp14:anchorId="0C33064A" wp14:editId="6A39CDAE">
            <wp:extent cx="5486400" cy="1106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106170"/>
                    </a:xfrm>
                    <a:prstGeom prst="rect">
                      <a:avLst/>
                    </a:prstGeom>
                    <a:noFill/>
                    <a:ln>
                      <a:noFill/>
                    </a:ln>
                  </pic:spPr>
                </pic:pic>
              </a:graphicData>
            </a:graphic>
          </wp:inline>
        </w:drawing>
      </w:r>
    </w:p>
    <w:p w14:paraId="4A0CC500" w14:textId="1277791F" w:rsidR="00753D77" w:rsidRDefault="00753D77" w:rsidP="00426373">
      <w:r>
        <w:rPr>
          <w:noProof/>
        </w:rPr>
        <w:drawing>
          <wp:inline distT="0" distB="0" distL="0" distR="0" wp14:anchorId="2D73A635" wp14:editId="5C5DB862">
            <wp:extent cx="5486400" cy="11061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106170"/>
                    </a:xfrm>
                    <a:prstGeom prst="rect">
                      <a:avLst/>
                    </a:prstGeom>
                    <a:noFill/>
                    <a:ln>
                      <a:noFill/>
                    </a:ln>
                  </pic:spPr>
                </pic:pic>
              </a:graphicData>
            </a:graphic>
          </wp:inline>
        </w:drawing>
      </w:r>
    </w:p>
    <w:p w14:paraId="0C6E54DC" w14:textId="1D5F29D5" w:rsidR="00753D77" w:rsidRDefault="00753D77" w:rsidP="00426373">
      <w:r>
        <w:rPr>
          <w:noProof/>
        </w:rPr>
        <w:drawing>
          <wp:inline distT="0" distB="0" distL="0" distR="0" wp14:anchorId="305E76B7" wp14:editId="03F65D1F">
            <wp:extent cx="5486400" cy="1106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106170"/>
                    </a:xfrm>
                    <a:prstGeom prst="rect">
                      <a:avLst/>
                    </a:prstGeom>
                    <a:noFill/>
                    <a:ln>
                      <a:noFill/>
                    </a:ln>
                  </pic:spPr>
                </pic:pic>
              </a:graphicData>
            </a:graphic>
          </wp:inline>
        </w:drawing>
      </w:r>
    </w:p>
    <w:p w14:paraId="66D4935D" w14:textId="61942919" w:rsidR="00753D77" w:rsidRDefault="00753D77" w:rsidP="00426373">
      <w:r>
        <w:rPr>
          <w:noProof/>
        </w:rPr>
        <w:drawing>
          <wp:inline distT="0" distB="0" distL="0" distR="0" wp14:anchorId="48EB0E06" wp14:editId="4E31A502">
            <wp:extent cx="5486400" cy="1106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106170"/>
                    </a:xfrm>
                    <a:prstGeom prst="rect">
                      <a:avLst/>
                    </a:prstGeom>
                    <a:noFill/>
                    <a:ln>
                      <a:noFill/>
                    </a:ln>
                  </pic:spPr>
                </pic:pic>
              </a:graphicData>
            </a:graphic>
          </wp:inline>
        </w:drawing>
      </w:r>
    </w:p>
    <w:p w14:paraId="0BF98917" w14:textId="611758D4" w:rsidR="00753D77" w:rsidRDefault="00753D77" w:rsidP="00426373">
      <w:r>
        <w:rPr>
          <w:noProof/>
        </w:rPr>
        <w:drawing>
          <wp:inline distT="0" distB="0" distL="0" distR="0" wp14:anchorId="43317B9F" wp14:editId="17C7A526">
            <wp:extent cx="5486400" cy="11061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106170"/>
                    </a:xfrm>
                    <a:prstGeom prst="rect">
                      <a:avLst/>
                    </a:prstGeom>
                    <a:noFill/>
                    <a:ln>
                      <a:noFill/>
                    </a:ln>
                  </pic:spPr>
                </pic:pic>
              </a:graphicData>
            </a:graphic>
          </wp:inline>
        </w:drawing>
      </w:r>
    </w:p>
    <w:p w14:paraId="0C9C327C" w14:textId="77777777" w:rsidR="00525257" w:rsidRDefault="00525257" w:rsidP="00525257"/>
    <w:p w14:paraId="1E821572" w14:textId="77777777" w:rsidR="00525257" w:rsidRDefault="00525257" w:rsidP="00525257"/>
    <w:p w14:paraId="1E78146B" w14:textId="13D1899D" w:rsidR="00525257" w:rsidRPr="00525257" w:rsidRDefault="00525257" w:rsidP="00525257">
      <w:r w:rsidRPr="00525257">
        <w:t>It is found that building</w:t>
      </w:r>
      <w:r>
        <w:t>_id</w:t>
      </w:r>
      <w:r w:rsidRPr="00525257">
        <w:t xml:space="preserve"> 1099 eats up much </w:t>
      </w:r>
      <w:r>
        <w:t xml:space="preserve">more </w:t>
      </w:r>
      <w:r w:rsidRPr="00525257">
        <w:t>energy</w:t>
      </w:r>
      <w:r>
        <w:t xml:space="preserve"> than all others</w:t>
      </w:r>
      <w:r w:rsidRPr="00525257">
        <w:t>. It is</w:t>
      </w:r>
      <w:r>
        <w:t xml:space="preserve"> </w:t>
      </w:r>
      <w:r w:rsidRPr="00525257">
        <w:t xml:space="preserve">at least about 100 times higher that </w:t>
      </w:r>
      <w:r>
        <w:t xml:space="preserve">of </w:t>
      </w:r>
      <w:r w:rsidRPr="00525257">
        <w:t xml:space="preserve">other </w:t>
      </w:r>
      <w:r w:rsidR="00FB0260" w:rsidRPr="00525257">
        <w:t>buildings</w:t>
      </w:r>
      <w:r w:rsidRPr="00525257">
        <w:t>. The building 1099 belongs to site 13 and is an Educational institution.</w:t>
      </w:r>
    </w:p>
    <w:p w14:paraId="2D28386E" w14:textId="7FB40A89" w:rsidR="00525257" w:rsidRPr="00525257" w:rsidRDefault="00525257" w:rsidP="00525257"/>
    <w:p w14:paraId="57B7956E" w14:textId="77777777" w:rsidR="00753D77" w:rsidRDefault="00753D77" w:rsidP="00426373"/>
    <w:p w14:paraId="4B23C57D" w14:textId="7756E818" w:rsidR="00D9403D" w:rsidRDefault="00525257" w:rsidP="00426373">
      <w:r>
        <w:rPr>
          <w:noProof/>
        </w:rPr>
        <w:drawing>
          <wp:inline distT="0" distB="0" distL="0" distR="0" wp14:anchorId="5C12C6C5" wp14:editId="57605CB1">
            <wp:extent cx="4749800" cy="3683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9800" cy="3683000"/>
                    </a:xfrm>
                    <a:prstGeom prst="rect">
                      <a:avLst/>
                    </a:prstGeom>
                    <a:noFill/>
                    <a:ln>
                      <a:noFill/>
                    </a:ln>
                  </pic:spPr>
                </pic:pic>
              </a:graphicData>
            </a:graphic>
          </wp:inline>
        </w:drawing>
      </w:r>
    </w:p>
    <w:p w14:paraId="757B984D" w14:textId="0FBB20AD" w:rsidR="0022240D" w:rsidRDefault="00525257" w:rsidP="00525257">
      <w:pPr>
        <w:pStyle w:val="Heading2"/>
      </w:pPr>
      <w:bookmarkStart w:id="14" w:name="_Toc52275502"/>
      <w:r>
        <w:t>Energy types</w:t>
      </w:r>
      <w:bookmarkEnd w:id="14"/>
    </w:p>
    <w:p w14:paraId="612A1C31" w14:textId="77777777" w:rsidR="006C7BD9" w:rsidRPr="006C7BD9" w:rsidRDefault="006C7BD9" w:rsidP="006C7BD9">
      <w:r w:rsidRPr="006F79F0">
        <w:t>Steam is the major usage compared to chilled water, electricity and hot water.</w:t>
      </w:r>
    </w:p>
    <w:p w14:paraId="18E13DC7" w14:textId="77777777" w:rsidR="000F02BE" w:rsidRPr="000F02BE" w:rsidRDefault="000F02BE" w:rsidP="000F02BE"/>
    <w:p w14:paraId="789479F1" w14:textId="397D0502" w:rsidR="0022240D" w:rsidRDefault="000F02BE" w:rsidP="00426373">
      <w:r>
        <w:rPr>
          <w:noProof/>
        </w:rPr>
        <w:lastRenderedPageBreak/>
        <w:drawing>
          <wp:inline distT="0" distB="0" distL="0" distR="0" wp14:anchorId="4793FAED" wp14:editId="666C0F8C">
            <wp:extent cx="5486400" cy="3228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b="8445"/>
                    <a:stretch/>
                  </pic:blipFill>
                  <pic:spPr bwMode="auto">
                    <a:xfrm>
                      <a:off x="0" y="0"/>
                      <a:ext cx="5486400"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065D9662" w14:textId="521044EE" w:rsidR="006F79F0" w:rsidRDefault="006F79F0" w:rsidP="006F7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zh-CN"/>
        </w:rPr>
      </w:pPr>
      <w:r w:rsidRPr="006F79F0">
        <w:rPr>
          <w:rFonts w:ascii="Courier New" w:eastAsia="Times New Roman" w:hAnsi="Courier New" w:cs="Courier New"/>
          <w:color w:val="000000"/>
          <w:sz w:val="21"/>
          <w:szCs w:val="21"/>
          <w:lang w:eastAsia="zh-CN"/>
        </w:rPr>
        <w:t>{0: 'electricity', 1: 'chilled</w:t>
      </w:r>
      <w:r w:rsidR="00FB0260">
        <w:rPr>
          <w:rFonts w:ascii="Courier New" w:eastAsia="Times New Roman" w:hAnsi="Courier New" w:cs="Courier New"/>
          <w:color w:val="000000"/>
          <w:sz w:val="21"/>
          <w:szCs w:val="21"/>
          <w:lang w:eastAsia="zh-CN"/>
        </w:rPr>
        <w:t xml:space="preserve"> </w:t>
      </w:r>
      <w:r w:rsidRPr="006F79F0">
        <w:rPr>
          <w:rFonts w:ascii="Courier New" w:eastAsia="Times New Roman" w:hAnsi="Courier New" w:cs="Courier New"/>
          <w:color w:val="000000"/>
          <w:sz w:val="21"/>
          <w:szCs w:val="21"/>
          <w:lang w:eastAsia="zh-CN"/>
        </w:rPr>
        <w:t>water', 2: 'steam', 3: 'hot</w:t>
      </w:r>
      <w:r w:rsidR="00FB0260">
        <w:rPr>
          <w:rFonts w:ascii="Courier New" w:eastAsia="Times New Roman" w:hAnsi="Courier New" w:cs="Courier New"/>
          <w:color w:val="000000"/>
          <w:sz w:val="21"/>
          <w:szCs w:val="21"/>
          <w:lang w:eastAsia="zh-CN"/>
        </w:rPr>
        <w:t xml:space="preserve"> </w:t>
      </w:r>
      <w:r w:rsidRPr="006F79F0">
        <w:rPr>
          <w:rFonts w:ascii="Courier New" w:eastAsia="Times New Roman" w:hAnsi="Courier New" w:cs="Courier New"/>
          <w:color w:val="000000"/>
          <w:sz w:val="21"/>
          <w:szCs w:val="21"/>
          <w:lang w:eastAsia="zh-CN"/>
        </w:rPr>
        <w:t>water'}</w:t>
      </w:r>
    </w:p>
    <w:p w14:paraId="37FB518A" w14:textId="3F73FA5E" w:rsidR="006C7BD9" w:rsidRDefault="006C7BD9" w:rsidP="006F7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zh-CN"/>
        </w:rPr>
      </w:pPr>
    </w:p>
    <w:p w14:paraId="5F58BCD1" w14:textId="77777777" w:rsidR="006C7BD9" w:rsidRPr="006F79F0" w:rsidRDefault="006C7BD9" w:rsidP="006F7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zh-CN"/>
        </w:rPr>
      </w:pPr>
    </w:p>
    <w:p w14:paraId="5BF94C92" w14:textId="0F83A9ED" w:rsidR="006C7BD9" w:rsidRPr="006C7BD9" w:rsidRDefault="006C7BD9" w:rsidP="006C7BD9">
      <w:r w:rsidRPr="006C7BD9">
        <w:t>While all sites have electricity reading, not every site has other types of meter readings.</w:t>
      </w:r>
    </w:p>
    <w:p w14:paraId="05FB6079" w14:textId="77777777" w:rsidR="006C7BD9" w:rsidRPr="006C7BD9" w:rsidRDefault="006C7BD9" w:rsidP="006C7BD9">
      <w:r w:rsidRPr="006C7BD9">
        <w:t>Steam and hot water in a couple of sites use a lot of energy than other meter types.</w:t>
      </w:r>
    </w:p>
    <w:p w14:paraId="17B0B6DC" w14:textId="77777777" w:rsidR="006C7BD9" w:rsidRPr="006C7BD9" w:rsidRDefault="006C7BD9" w:rsidP="006C7BD9">
      <w:r w:rsidRPr="006C7BD9">
        <w:t>Site 7 consumes higher energy in each meter type than most other sites.</w:t>
      </w:r>
    </w:p>
    <w:p w14:paraId="46844935" w14:textId="77777777" w:rsidR="006C7BD9" w:rsidRDefault="006C7BD9" w:rsidP="006C7BD9">
      <w:pPr>
        <w:shd w:val="clear" w:color="auto" w:fill="FFFFFF"/>
        <w:spacing w:before="100" w:beforeAutospacing="1" w:after="100" w:afterAutospacing="1" w:line="240" w:lineRule="auto"/>
        <w:rPr>
          <w:rFonts w:ascii="Helvetica" w:eastAsia="Times New Roman" w:hAnsi="Helvetica" w:cs="Helvetica"/>
          <w:color w:val="000000"/>
          <w:sz w:val="21"/>
          <w:szCs w:val="21"/>
          <w:lang w:eastAsia="zh-CN"/>
        </w:rPr>
      </w:pPr>
    </w:p>
    <w:p w14:paraId="409CEE76" w14:textId="35E34011" w:rsidR="006C7BD9" w:rsidRDefault="006C7BD9" w:rsidP="006C7BD9">
      <w:pPr>
        <w:shd w:val="clear" w:color="auto" w:fill="FFFFFF"/>
        <w:spacing w:before="100" w:beforeAutospacing="1" w:after="100" w:afterAutospacing="1" w:line="240" w:lineRule="auto"/>
        <w:rPr>
          <w:rFonts w:ascii="Helvetica" w:eastAsia="Times New Roman" w:hAnsi="Helvetica" w:cs="Helvetica"/>
          <w:color w:val="000000"/>
          <w:sz w:val="21"/>
          <w:szCs w:val="21"/>
          <w:lang w:eastAsia="zh-CN"/>
        </w:rPr>
      </w:pPr>
      <w:r>
        <w:rPr>
          <w:rFonts w:ascii="Helvetica" w:hAnsi="Helvetica" w:cs="Helvetica"/>
          <w:noProof/>
          <w:color w:val="000000"/>
          <w:sz w:val="21"/>
          <w:szCs w:val="21"/>
        </w:rPr>
        <w:drawing>
          <wp:inline distT="0" distB="0" distL="0" distR="0" wp14:anchorId="4D8AF94C" wp14:editId="05E82515">
            <wp:extent cx="5486400" cy="2524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524125"/>
                    </a:xfrm>
                    <a:prstGeom prst="rect">
                      <a:avLst/>
                    </a:prstGeom>
                    <a:noFill/>
                    <a:ln>
                      <a:noFill/>
                    </a:ln>
                  </pic:spPr>
                </pic:pic>
              </a:graphicData>
            </a:graphic>
          </wp:inline>
        </w:drawing>
      </w:r>
    </w:p>
    <w:p w14:paraId="6A1D90CF" w14:textId="2142CF73" w:rsidR="006C7BD9" w:rsidRDefault="006C7BD9" w:rsidP="006C7BD9">
      <w:pPr>
        <w:shd w:val="clear" w:color="auto" w:fill="FFFFFF"/>
        <w:spacing w:before="100" w:beforeAutospacing="1" w:after="100" w:afterAutospacing="1" w:line="240" w:lineRule="auto"/>
        <w:rPr>
          <w:rFonts w:ascii="Helvetica" w:eastAsia="Times New Roman" w:hAnsi="Helvetica" w:cs="Helvetica"/>
          <w:color w:val="000000"/>
          <w:sz w:val="21"/>
          <w:szCs w:val="21"/>
          <w:lang w:eastAsia="zh-CN"/>
        </w:rPr>
      </w:pPr>
      <w:r>
        <w:rPr>
          <w:rFonts w:ascii="Helvetica" w:hAnsi="Helvetica" w:cs="Helvetica"/>
          <w:noProof/>
          <w:color w:val="000000"/>
          <w:sz w:val="21"/>
          <w:szCs w:val="21"/>
        </w:rPr>
        <w:lastRenderedPageBreak/>
        <w:drawing>
          <wp:inline distT="0" distB="0" distL="0" distR="0" wp14:anchorId="5B8D1C74" wp14:editId="2B957F56">
            <wp:extent cx="5486400" cy="2524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524125"/>
                    </a:xfrm>
                    <a:prstGeom prst="rect">
                      <a:avLst/>
                    </a:prstGeom>
                    <a:noFill/>
                    <a:ln>
                      <a:noFill/>
                    </a:ln>
                  </pic:spPr>
                </pic:pic>
              </a:graphicData>
            </a:graphic>
          </wp:inline>
        </w:drawing>
      </w:r>
    </w:p>
    <w:p w14:paraId="1B1D3403" w14:textId="07DF2848" w:rsidR="006C7BD9" w:rsidRDefault="006C7BD9" w:rsidP="006C7BD9">
      <w:pPr>
        <w:shd w:val="clear" w:color="auto" w:fill="FFFFFF"/>
        <w:spacing w:before="100" w:beforeAutospacing="1" w:after="100" w:afterAutospacing="1" w:line="240" w:lineRule="auto"/>
        <w:rPr>
          <w:rFonts w:ascii="Helvetica" w:eastAsia="Times New Roman" w:hAnsi="Helvetica" w:cs="Helvetica"/>
          <w:color w:val="000000"/>
          <w:sz w:val="21"/>
          <w:szCs w:val="21"/>
          <w:lang w:eastAsia="zh-CN"/>
        </w:rPr>
      </w:pPr>
      <w:r>
        <w:rPr>
          <w:rFonts w:ascii="Helvetica" w:hAnsi="Helvetica" w:cs="Helvetica"/>
          <w:noProof/>
          <w:color w:val="000000"/>
          <w:sz w:val="21"/>
          <w:szCs w:val="21"/>
        </w:rPr>
        <w:drawing>
          <wp:inline distT="0" distB="0" distL="0" distR="0" wp14:anchorId="726911EF" wp14:editId="5B773954">
            <wp:extent cx="5486400" cy="2524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524125"/>
                    </a:xfrm>
                    <a:prstGeom prst="rect">
                      <a:avLst/>
                    </a:prstGeom>
                    <a:noFill/>
                    <a:ln>
                      <a:noFill/>
                    </a:ln>
                  </pic:spPr>
                </pic:pic>
              </a:graphicData>
            </a:graphic>
          </wp:inline>
        </w:drawing>
      </w:r>
    </w:p>
    <w:p w14:paraId="171900B1" w14:textId="63FBB67B" w:rsidR="006C7BD9" w:rsidRPr="006F79F0" w:rsidRDefault="006C7BD9" w:rsidP="006C7BD9">
      <w:pPr>
        <w:shd w:val="clear" w:color="auto" w:fill="FFFFFF"/>
        <w:spacing w:before="100" w:beforeAutospacing="1" w:after="100" w:afterAutospacing="1" w:line="240" w:lineRule="auto"/>
        <w:rPr>
          <w:rFonts w:ascii="Helvetica" w:eastAsia="Times New Roman" w:hAnsi="Helvetica" w:cs="Helvetica"/>
          <w:color w:val="000000"/>
          <w:sz w:val="21"/>
          <w:szCs w:val="21"/>
          <w:lang w:eastAsia="zh-CN"/>
        </w:rPr>
      </w:pPr>
      <w:r>
        <w:rPr>
          <w:rFonts w:ascii="Helvetica" w:hAnsi="Helvetica" w:cs="Helvetica"/>
          <w:noProof/>
          <w:color w:val="000000"/>
          <w:sz w:val="21"/>
          <w:szCs w:val="21"/>
        </w:rPr>
        <w:drawing>
          <wp:inline distT="0" distB="0" distL="0" distR="0" wp14:anchorId="2D4EEA32" wp14:editId="0B5C6636">
            <wp:extent cx="5486400" cy="2524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524125"/>
                    </a:xfrm>
                    <a:prstGeom prst="rect">
                      <a:avLst/>
                    </a:prstGeom>
                    <a:noFill/>
                    <a:ln>
                      <a:noFill/>
                    </a:ln>
                  </pic:spPr>
                </pic:pic>
              </a:graphicData>
            </a:graphic>
          </wp:inline>
        </w:drawing>
      </w:r>
    </w:p>
    <w:p w14:paraId="069C262D" w14:textId="604337D3" w:rsidR="00EA3AA4" w:rsidRDefault="00EA3AA4" w:rsidP="00EA3AA4">
      <w:pPr>
        <w:pStyle w:val="Heading2"/>
        <w:rPr>
          <w:lang w:eastAsia="zh-CN"/>
        </w:rPr>
      </w:pPr>
      <w:bookmarkStart w:id="15" w:name="_Toc52275503"/>
      <w:r>
        <w:rPr>
          <w:lang w:eastAsia="zh-CN"/>
        </w:rPr>
        <w:lastRenderedPageBreak/>
        <w:t>primary_use</w:t>
      </w:r>
      <w:bookmarkEnd w:id="15"/>
    </w:p>
    <w:p w14:paraId="6C555971" w14:textId="683A6013" w:rsidR="00EA3AA4" w:rsidRPr="00EA3AA4" w:rsidRDefault="00EA3AA4" w:rsidP="00EA3AA4">
      <w:pPr>
        <w:rPr>
          <w:lang w:eastAsia="zh-CN"/>
        </w:rPr>
      </w:pPr>
      <w:r w:rsidRPr="00EA3AA4">
        <w:rPr>
          <w:lang w:eastAsia="zh-CN"/>
        </w:rPr>
        <w:t>Education is predominant in energy consumption.</w:t>
      </w:r>
      <w:r>
        <w:rPr>
          <w:lang w:eastAsia="zh-CN"/>
        </w:rPr>
        <w:t xml:space="preserve"> </w:t>
      </w:r>
      <w:r w:rsidRPr="00EA3AA4">
        <w:rPr>
          <w:lang w:eastAsia="zh-CN"/>
        </w:rPr>
        <w:t xml:space="preserve">It is followed by office, </w:t>
      </w:r>
      <w:r>
        <w:rPr>
          <w:lang w:eastAsia="zh-CN"/>
        </w:rPr>
        <w:t>e</w:t>
      </w:r>
      <w:r w:rsidRPr="00EA3AA4">
        <w:rPr>
          <w:lang w:eastAsia="zh-CN"/>
        </w:rPr>
        <w:t>ntertainment/publi</w:t>
      </w:r>
      <w:r>
        <w:rPr>
          <w:lang w:eastAsia="zh-CN"/>
        </w:rPr>
        <w:t>c</w:t>
      </w:r>
      <w:r w:rsidRPr="00EA3AA4">
        <w:rPr>
          <w:lang w:eastAsia="zh-CN"/>
        </w:rPr>
        <w:t xml:space="preserve"> assembly, lodging/residential, etc.</w:t>
      </w:r>
    </w:p>
    <w:p w14:paraId="0C360043" w14:textId="77777777" w:rsidR="006F79F0" w:rsidRDefault="006F79F0" w:rsidP="00426373"/>
    <w:p w14:paraId="56BBAD58" w14:textId="4F87E3B6" w:rsidR="0022240D" w:rsidRDefault="00EA3AA4" w:rsidP="00426373">
      <w:r>
        <w:rPr>
          <w:noProof/>
        </w:rPr>
        <w:drawing>
          <wp:inline distT="0" distB="0" distL="0" distR="0" wp14:anchorId="02FBA98E" wp14:editId="34ABF1E6">
            <wp:extent cx="5486400" cy="43541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354195"/>
                    </a:xfrm>
                    <a:prstGeom prst="rect">
                      <a:avLst/>
                    </a:prstGeom>
                    <a:noFill/>
                    <a:ln>
                      <a:noFill/>
                    </a:ln>
                  </pic:spPr>
                </pic:pic>
              </a:graphicData>
            </a:graphic>
          </wp:inline>
        </w:drawing>
      </w:r>
    </w:p>
    <w:p w14:paraId="61E3F94B" w14:textId="77777777" w:rsidR="00EA3AA4" w:rsidRPr="00EA3AA4" w:rsidRDefault="00EA3AA4" w:rsidP="00EA3AA4">
      <w:pPr>
        <w:rPr>
          <w:lang w:eastAsia="zh-CN"/>
        </w:rPr>
      </w:pPr>
      <w:r w:rsidRPr="00EA3AA4">
        <w:rPr>
          <w:lang w:eastAsia="zh-CN"/>
        </w:rPr>
        <w:t>The number of total entries for Education is also far greater than other primary_use, explaining its high usage.</w:t>
      </w:r>
    </w:p>
    <w:p w14:paraId="0F8BC886" w14:textId="00988271" w:rsidR="0022240D" w:rsidRDefault="0022240D" w:rsidP="00EA3AA4"/>
    <w:p w14:paraId="75D0E0A5" w14:textId="498EFF15" w:rsidR="0022240D" w:rsidRDefault="00EA3AA4" w:rsidP="00426373">
      <w:r>
        <w:rPr>
          <w:noProof/>
        </w:rPr>
        <w:lastRenderedPageBreak/>
        <w:drawing>
          <wp:inline distT="0" distB="0" distL="0" distR="0" wp14:anchorId="366DC7D0" wp14:editId="54F0C7B7">
            <wp:extent cx="5486400" cy="4290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290060"/>
                    </a:xfrm>
                    <a:prstGeom prst="rect">
                      <a:avLst/>
                    </a:prstGeom>
                    <a:noFill/>
                    <a:ln>
                      <a:noFill/>
                    </a:ln>
                  </pic:spPr>
                </pic:pic>
              </a:graphicData>
            </a:graphic>
          </wp:inline>
        </w:drawing>
      </w:r>
    </w:p>
    <w:p w14:paraId="4473E0E5" w14:textId="19F9F895" w:rsidR="00D9403D" w:rsidRDefault="00EA3AA4" w:rsidP="00EA3AA4">
      <w:pPr>
        <w:pStyle w:val="Heading2"/>
      </w:pPr>
      <w:bookmarkStart w:id="16" w:name="_Toc52275504"/>
      <w:r>
        <w:t>Air temperature</w:t>
      </w:r>
      <w:bookmarkEnd w:id="16"/>
    </w:p>
    <w:p w14:paraId="077F7875" w14:textId="7AE0A0EB" w:rsidR="00EA3AA4" w:rsidRPr="00EA3AA4" w:rsidRDefault="00EA3AA4" w:rsidP="00EA3AA4">
      <w:pPr>
        <w:rPr>
          <w:lang w:eastAsia="zh-CN"/>
        </w:rPr>
      </w:pPr>
      <w:r w:rsidRPr="00EA3AA4">
        <w:rPr>
          <w:lang w:eastAsia="zh-CN"/>
        </w:rPr>
        <w:t>Air temperatu</w:t>
      </w:r>
      <w:r w:rsidR="006F45B8">
        <w:rPr>
          <w:lang w:eastAsia="zh-CN"/>
        </w:rPr>
        <w:t>r</w:t>
      </w:r>
      <w:r w:rsidRPr="00EA3AA4">
        <w:rPr>
          <w:lang w:eastAsia="zh-CN"/>
        </w:rPr>
        <w:t xml:space="preserve">e in the test set has very similar pattern as in the train set or </w:t>
      </w:r>
      <w:r w:rsidR="008D5697">
        <w:rPr>
          <w:lang w:eastAsia="zh-CN"/>
        </w:rPr>
        <w:t>following two</w:t>
      </w:r>
      <w:r w:rsidRPr="00EA3AA4">
        <w:rPr>
          <w:lang w:eastAsia="zh-CN"/>
        </w:rPr>
        <w:t xml:space="preserve"> year</w:t>
      </w:r>
      <w:r w:rsidR="008D5697">
        <w:rPr>
          <w:lang w:eastAsia="zh-CN"/>
        </w:rPr>
        <w:t>s</w:t>
      </w:r>
      <w:r w:rsidRPr="00EA3AA4">
        <w:rPr>
          <w:lang w:eastAsia="zh-CN"/>
        </w:rPr>
        <w:t>.</w:t>
      </w:r>
    </w:p>
    <w:p w14:paraId="47CD21A1" w14:textId="1294F43E" w:rsidR="00EA3AA4" w:rsidRDefault="00EA3AA4" w:rsidP="00EA3AA4">
      <w:r w:rsidRPr="00EA3AA4">
        <w:rPr>
          <w:lang w:eastAsia="zh-CN"/>
        </w:rPr>
        <w:t>The peak consumption of energy during the spring season is not corresponding well with the air temper</w:t>
      </w:r>
      <w:r w:rsidR="006F45B8">
        <w:rPr>
          <w:lang w:eastAsia="zh-CN"/>
        </w:rPr>
        <w:t>a</w:t>
      </w:r>
      <w:r w:rsidRPr="00EA3AA4">
        <w:rPr>
          <w:lang w:eastAsia="zh-CN"/>
        </w:rPr>
        <w:t>ture pattern.</w:t>
      </w:r>
    </w:p>
    <w:p w14:paraId="62F69B5F" w14:textId="39DE1860" w:rsidR="00EA3AA4" w:rsidRDefault="00EA3AA4" w:rsidP="00D72A61">
      <w:pPr>
        <w:jc w:val="center"/>
      </w:pPr>
      <w:r>
        <w:rPr>
          <w:noProof/>
        </w:rPr>
        <w:drawing>
          <wp:inline distT="0" distB="0" distL="0" distR="0" wp14:anchorId="5DD27424" wp14:editId="39932E49">
            <wp:extent cx="5402580" cy="1530847"/>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6">
                      <a:extLst>
                        <a:ext uri="{28A0092B-C50C-407E-A947-70E740481C1C}">
                          <a14:useLocalDpi xmlns:a14="http://schemas.microsoft.com/office/drawing/2010/main" val="0"/>
                        </a:ext>
                      </a:extLst>
                    </a:blip>
                    <a:srcRect r="-484"/>
                    <a:stretch/>
                  </pic:blipFill>
                  <pic:spPr bwMode="auto">
                    <a:xfrm>
                      <a:off x="0" y="0"/>
                      <a:ext cx="5504821" cy="1559817"/>
                    </a:xfrm>
                    <a:prstGeom prst="rect">
                      <a:avLst/>
                    </a:prstGeom>
                    <a:noFill/>
                    <a:ln>
                      <a:noFill/>
                    </a:ln>
                    <a:extLst>
                      <a:ext uri="{53640926-AAD7-44D8-BBD7-CCE9431645EC}">
                        <a14:shadowObscured xmlns:a14="http://schemas.microsoft.com/office/drawing/2010/main"/>
                      </a:ext>
                    </a:extLst>
                  </pic:spPr>
                </pic:pic>
              </a:graphicData>
            </a:graphic>
          </wp:inline>
        </w:drawing>
      </w:r>
    </w:p>
    <w:p w14:paraId="62B41A52" w14:textId="77777777" w:rsidR="00EA3AA4" w:rsidRDefault="00EA3AA4" w:rsidP="00426373"/>
    <w:p w14:paraId="7D113A4C" w14:textId="7CB6614F" w:rsidR="00D9403D" w:rsidRPr="00D9403D" w:rsidRDefault="00D9403D" w:rsidP="00D9403D">
      <w:pPr>
        <w:pStyle w:val="Heading2"/>
      </w:pPr>
      <w:bookmarkStart w:id="17" w:name="_Toc52275505"/>
      <w:r>
        <w:lastRenderedPageBreak/>
        <w:t>Missing timestamps compared with test dataset</w:t>
      </w:r>
      <w:bookmarkEnd w:id="17"/>
    </w:p>
    <w:p w14:paraId="18F671FE" w14:textId="77777777" w:rsidR="00D9403D" w:rsidRDefault="00D9403D" w:rsidP="00D9403D">
      <w:r>
        <w:rPr>
          <w:noProof/>
        </w:rPr>
        <w:drawing>
          <wp:inline distT="0" distB="0" distL="0" distR="0" wp14:anchorId="627A84C3" wp14:editId="5A089A90">
            <wp:extent cx="5458869" cy="9982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 r="-692"/>
                    <a:stretch/>
                  </pic:blipFill>
                  <pic:spPr bwMode="auto">
                    <a:xfrm>
                      <a:off x="0" y="0"/>
                      <a:ext cx="5581386" cy="1020624"/>
                    </a:xfrm>
                    <a:prstGeom prst="rect">
                      <a:avLst/>
                    </a:prstGeom>
                    <a:noFill/>
                    <a:ln>
                      <a:noFill/>
                    </a:ln>
                    <a:extLst>
                      <a:ext uri="{53640926-AAD7-44D8-BBD7-CCE9431645EC}">
                        <a14:shadowObscured xmlns:a14="http://schemas.microsoft.com/office/drawing/2010/main"/>
                      </a:ext>
                    </a:extLst>
                  </pic:spPr>
                </pic:pic>
              </a:graphicData>
            </a:graphic>
          </wp:inline>
        </w:drawing>
      </w:r>
    </w:p>
    <w:p w14:paraId="417FE4D5" w14:textId="77777777" w:rsidR="00D9403D" w:rsidRDefault="00D9403D" w:rsidP="00D9403D">
      <w:r>
        <w:t>The b</w:t>
      </w:r>
      <w:r w:rsidRPr="00867FAD">
        <w:t>lue is for year 2006 as the train set.</w:t>
      </w:r>
      <w:r>
        <w:t xml:space="preserve"> The o</w:t>
      </w:r>
      <w:r w:rsidRPr="00867FAD">
        <w:t>range is for year 2017 and 2018.</w:t>
      </w:r>
      <w:r>
        <w:t xml:space="preserve"> </w:t>
      </w:r>
      <w:r w:rsidRPr="00867FAD">
        <w:t>Compared with test set, the training set has missing records in many hours and days.</w:t>
      </w:r>
    </w:p>
    <w:p w14:paraId="2CAF7D0F" w14:textId="77777777" w:rsidR="00EA3AA4" w:rsidRPr="00EA3AA4" w:rsidRDefault="00EA3AA4" w:rsidP="00EA3AA4">
      <w:pPr>
        <w:rPr>
          <w:lang w:eastAsia="zh-CN"/>
        </w:rPr>
      </w:pPr>
      <w:r w:rsidRPr="00EA3AA4">
        <w:rPr>
          <w:lang w:eastAsia="zh-CN"/>
        </w:rPr>
        <w:t>Top ranking in missing values: floor_count, year_built, cloud_coverage with more than 40% missing.</w:t>
      </w:r>
    </w:p>
    <w:p w14:paraId="17769A80" w14:textId="25C22753" w:rsidR="00D9403D" w:rsidRDefault="00D9403D" w:rsidP="00426373"/>
    <w:p w14:paraId="246B61A9" w14:textId="32A56566" w:rsidR="00EA3AA4" w:rsidRDefault="00EA3AA4" w:rsidP="00426373">
      <w:r>
        <w:rPr>
          <w:noProof/>
        </w:rPr>
        <w:drawing>
          <wp:inline distT="0" distB="0" distL="0" distR="0" wp14:anchorId="17282E12" wp14:editId="36B644E2">
            <wp:extent cx="5486400" cy="31413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141345"/>
                    </a:xfrm>
                    <a:prstGeom prst="rect">
                      <a:avLst/>
                    </a:prstGeom>
                    <a:noFill/>
                    <a:ln>
                      <a:noFill/>
                    </a:ln>
                  </pic:spPr>
                </pic:pic>
              </a:graphicData>
            </a:graphic>
          </wp:inline>
        </w:drawing>
      </w:r>
    </w:p>
    <w:p w14:paraId="601E3683" w14:textId="59CCD471" w:rsidR="00EA3AA4" w:rsidRDefault="00EA3AA4" w:rsidP="00426373"/>
    <w:p w14:paraId="21FEC733" w14:textId="287D185C" w:rsidR="007A00D3" w:rsidRDefault="007A00D3" w:rsidP="007A00D3">
      <w:pPr>
        <w:pStyle w:val="Heading2"/>
      </w:pPr>
      <w:bookmarkStart w:id="18" w:name="_Toc52275506"/>
      <w:r>
        <w:t>Correlation</w:t>
      </w:r>
      <w:bookmarkEnd w:id="18"/>
    </w:p>
    <w:p w14:paraId="42302E49" w14:textId="15E4C948" w:rsidR="0094476F" w:rsidRDefault="0094476F" w:rsidP="007A00D3">
      <w:pPr>
        <w:rPr>
          <w:lang w:eastAsia="zh-CN"/>
        </w:rPr>
      </w:pPr>
      <w:r>
        <w:rPr>
          <w:lang w:eastAsia="zh-CN"/>
        </w:rPr>
        <w:t>The correlation to meter</w:t>
      </w:r>
      <w:r w:rsidR="00CC1289">
        <w:rPr>
          <w:lang w:eastAsia="zh-CN"/>
        </w:rPr>
        <w:t xml:space="preserve"> </w:t>
      </w:r>
      <w:r>
        <w:rPr>
          <w:lang w:eastAsia="zh-CN"/>
        </w:rPr>
        <w:t>reading is plotted in bar graph. Not everything in there are useful</w:t>
      </w:r>
      <w:r w:rsidR="004059C0">
        <w:rPr>
          <w:lang w:eastAsia="zh-CN"/>
        </w:rPr>
        <w:t>. For example, the values of site</w:t>
      </w:r>
      <w:r w:rsidR="00CC1289">
        <w:rPr>
          <w:lang w:eastAsia="zh-CN"/>
        </w:rPr>
        <w:t xml:space="preserve"> </w:t>
      </w:r>
      <w:r w:rsidR="004059C0">
        <w:rPr>
          <w:lang w:eastAsia="zh-CN"/>
        </w:rPr>
        <w:t>id, building</w:t>
      </w:r>
      <w:r w:rsidR="00CC1289">
        <w:rPr>
          <w:lang w:eastAsia="zh-CN"/>
        </w:rPr>
        <w:t xml:space="preserve"> </w:t>
      </w:r>
      <w:r w:rsidR="004059C0">
        <w:rPr>
          <w:lang w:eastAsia="zh-CN"/>
        </w:rPr>
        <w:t>id, meter have nothing to do with meter</w:t>
      </w:r>
      <w:r w:rsidR="00CC1289">
        <w:rPr>
          <w:lang w:eastAsia="zh-CN"/>
        </w:rPr>
        <w:t xml:space="preserve"> </w:t>
      </w:r>
      <w:r w:rsidR="004059C0">
        <w:rPr>
          <w:lang w:eastAsia="zh-CN"/>
        </w:rPr>
        <w:t>reading</w:t>
      </w:r>
      <w:r w:rsidR="00CC1289">
        <w:rPr>
          <w:lang w:eastAsia="zh-CN"/>
        </w:rPr>
        <w:t>s</w:t>
      </w:r>
      <w:r w:rsidR="004059C0">
        <w:rPr>
          <w:lang w:eastAsia="zh-CN"/>
        </w:rPr>
        <w:t>. Floor</w:t>
      </w:r>
      <w:r w:rsidR="00CC1289">
        <w:rPr>
          <w:lang w:eastAsia="zh-CN"/>
        </w:rPr>
        <w:t xml:space="preserve"> </w:t>
      </w:r>
      <w:r w:rsidR="004059C0">
        <w:rPr>
          <w:lang w:eastAsia="zh-CN"/>
        </w:rPr>
        <w:t>count and square</w:t>
      </w:r>
      <w:r w:rsidR="00CC1289">
        <w:rPr>
          <w:lang w:eastAsia="zh-CN"/>
        </w:rPr>
        <w:t xml:space="preserve"> </w:t>
      </w:r>
      <w:r w:rsidR="004059C0">
        <w:rPr>
          <w:lang w:eastAsia="zh-CN"/>
        </w:rPr>
        <w:t>foot</w:t>
      </w:r>
      <w:r w:rsidR="00CC1289">
        <w:rPr>
          <w:lang w:eastAsia="zh-CN"/>
        </w:rPr>
        <w:t>age</w:t>
      </w:r>
      <w:r w:rsidR="004059C0">
        <w:rPr>
          <w:lang w:eastAsia="zh-CN"/>
        </w:rPr>
        <w:t xml:space="preserve"> have strong correlation to meter</w:t>
      </w:r>
      <w:r w:rsidR="00CC1289">
        <w:rPr>
          <w:lang w:eastAsia="zh-CN"/>
        </w:rPr>
        <w:t xml:space="preserve"> </w:t>
      </w:r>
      <w:r w:rsidR="004059C0">
        <w:rPr>
          <w:lang w:eastAsia="zh-CN"/>
        </w:rPr>
        <w:t xml:space="preserve">reading makes sense because the more energy </w:t>
      </w:r>
      <w:r w:rsidR="00CC1289">
        <w:rPr>
          <w:lang w:eastAsia="zh-CN"/>
        </w:rPr>
        <w:t>is</w:t>
      </w:r>
      <w:r w:rsidR="004059C0">
        <w:rPr>
          <w:lang w:eastAsia="zh-CN"/>
        </w:rPr>
        <w:t xml:space="preserve"> demanded for larger service area. The lower the air</w:t>
      </w:r>
      <w:r w:rsidR="00CC1289">
        <w:rPr>
          <w:lang w:eastAsia="zh-CN"/>
        </w:rPr>
        <w:t xml:space="preserve"> </w:t>
      </w:r>
      <w:r w:rsidR="004059C0">
        <w:rPr>
          <w:lang w:eastAsia="zh-CN"/>
        </w:rPr>
        <w:t>temperature and dew</w:t>
      </w:r>
      <w:r w:rsidR="00CC1289">
        <w:rPr>
          <w:lang w:eastAsia="zh-CN"/>
        </w:rPr>
        <w:t xml:space="preserve"> </w:t>
      </w:r>
      <w:r w:rsidR="004059C0">
        <w:rPr>
          <w:lang w:eastAsia="zh-CN"/>
        </w:rPr>
        <w:t>temperature, the higher energy usage is reasonably revealed.</w:t>
      </w:r>
    </w:p>
    <w:p w14:paraId="621C4E12" w14:textId="72EC01C5" w:rsidR="007A00D3" w:rsidRDefault="007A00D3" w:rsidP="007A00D3"/>
    <w:p w14:paraId="630CDEB9" w14:textId="4579AE27" w:rsidR="007A00D3" w:rsidRDefault="007A00D3" w:rsidP="004059C0">
      <w:pPr>
        <w:jc w:val="center"/>
      </w:pPr>
      <w:r>
        <w:rPr>
          <w:noProof/>
        </w:rPr>
        <w:lastRenderedPageBreak/>
        <w:drawing>
          <wp:inline distT="0" distB="0" distL="0" distR="0" wp14:anchorId="097AF233" wp14:editId="35625325">
            <wp:extent cx="4518623" cy="26085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7218" cy="2642406"/>
                    </a:xfrm>
                    <a:prstGeom prst="rect">
                      <a:avLst/>
                    </a:prstGeom>
                    <a:noFill/>
                    <a:ln>
                      <a:noFill/>
                    </a:ln>
                  </pic:spPr>
                </pic:pic>
              </a:graphicData>
            </a:graphic>
          </wp:inline>
        </w:drawing>
      </w:r>
    </w:p>
    <w:p w14:paraId="681AE635" w14:textId="77777777" w:rsidR="004059C0" w:rsidRDefault="004059C0" w:rsidP="004059C0">
      <w:pPr>
        <w:jc w:val="center"/>
      </w:pPr>
    </w:p>
    <w:p w14:paraId="6C2DC7C6" w14:textId="3D8B65A7" w:rsidR="004059C0" w:rsidRPr="007A00D3" w:rsidRDefault="004059C0" w:rsidP="004059C0">
      <w:pPr>
        <w:rPr>
          <w:lang w:eastAsia="zh-CN"/>
        </w:rPr>
      </w:pPr>
      <w:r>
        <w:rPr>
          <w:lang w:eastAsia="zh-CN"/>
        </w:rPr>
        <w:t xml:space="preserve">From the heatmap, it can be seen that </w:t>
      </w:r>
      <w:r w:rsidRPr="007A00D3">
        <w:rPr>
          <w:lang w:eastAsia="zh-CN"/>
        </w:rPr>
        <w:t>site</w:t>
      </w:r>
      <w:r w:rsidR="00185DEC">
        <w:rPr>
          <w:lang w:eastAsia="zh-CN"/>
        </w:rPr>
        <w:t xml:space="preserve"> </w:t>
      </w:r>
      <w:r w:rsidRPr="007A00D3">
        <w:rPr>
          <w:lang w:eastAsia="zh-CN"/>
        </w:rPr>
        <w:t xml:space="preserve">id </w:t>
      </w:r>
      <w:r>
        <w:rPr>
          <w:lang w:eastAsia="zh-CN"/>
        </w:rPr>
        <w:t xml:space="preserve">is well </w:t>
      </w:r>
      <w:r w:rsidRPr="007A00D3">
        <w:rPr>
          <w:lang w:eastAsia="zh-CN"/>
        </w:rPr>
        <w:t>correlated to building</w:t>
      </w:r>
      <w:r w:rsidR="00185DEC">
        <w:rPr>
          <w:lang w:eastAsia="zh-CN"/>
        </w:rPr>
        <w:t xml:space="preserve"> </w:t>
      </w:r>
      <w:r w:rsidRPr="007A00D3">
        <w:rPr>
          <w:lang w:eastAsia="zh-CN"/>
        </w:rPr>
        <w:t>id.</w:t>
      </w:r>
      <w:r>
        <w:rPr>
          <w:lang w:eastAsia="zh-CN"/>
        </w:rPr>
        <w:t xml:space="preserve"> This certainly reflects the reality. </w:t>
      </w:r>
      <w:r w:rsidR="00185DEC">
        <w:rPr>
          <w:lang w:eastAsia="zh-CN"/>
        </w:rPr>
        <w:t>F</w:t>
      </w:r>
      <w:r w:rsidRPr="007A00D3">
        <w:rPr>
          <w:lang w:eastAsia="zh-CN"/>
        </w:rPr>
        <w:t>loor</w:t>
      </w:r>
      <w:r w:rsidR="00185DEC">
        <w:rPr>
          <w:lang w:eastAsia="zh-CN"/>
        </w:rPr>
        <w:t xml:space="preserve"> </w:t>
      </w:r>
      <w:r w:rsidRPr="007A00D3">
        <w:rPr>
          <w:lang w:eastAsia="zh-CN"/>
        </w:rPr>
        <w:t>count and square</w:t>
      </w:r>
      <w:r w:rsidR="00185DEC">
        <w:rPr>
          <w:lang w:eastAsia="zh-CN"/>
        </w:rPr>
        <w:t xml:space="preserve"> </w:t>
      </w:r>
      <w:r w:rsidRPr="007A00D3">
        <w:rPr>
          <w:lang w:eastAsia="zh-CN"/>
        </w:rPr>
        <w:t>feet are also related to each other.</w:t>
      </w:r>
    </w:p>
    <w:p w14:paraId="2A89311C" w14:textId="24B0BCCF" w:rsidR="004059C0" w:rsidRPr="007A00D3" w:rsidRDefault="004059C0" w:rsidP="007A00D3">
      <w:r w:rsidRPr="007A00D3">
        <w:rPr>
          <w:lang w:eastAsia="zh-CN"/>
        </w:rPr>
        <w:t>The correlation coefficient between dew</w:t>
      </w:r>
      <w:r w:rsidR="00185DEC">
        <w:rPr>
          <w:lang w:eastAsia="zh-CN"/>
        </w:rPr>
        <w:t xml:space="preserve"> </w:t>
      </w:r>
      <w:r w:rsidRPr="007A00D3">
        <w:rPr>
          <w:lang w:eastAsia="zh-CN"/>
        </w:rPr>
        <w:t>temperature and air</w:t>
      </w:r>
      <w:r w:rsidR="00185DEC">
        <w:rPr>
          <w:lang w:eastAsia="zh-CN"/>
        </w:rPr>
        <w:t xml:space="preserve"> </w:t>
      </w:r>
      <w:r w:rsidRPr="007A00D3">
        <w:rPr>
          <w:lang w:eastAsia="zh-CN"/>
        </w:rPr>
        <w:t>temperature is 0.75, which agrees well with meteorology study.</w:t>
      </w:r>
    </w:p>
    <w:p w14:paraId="3B141C6A" w14:textId="554C5A79" w:rsidR="007A00D3" w:rsidRDefault="007A00D3" w:rsidP="004059C0">
      <w:pPr>
        <w:jc w:val="center"/>
      </w:pPr>
      <w:r>
        <w:rPr>
          <w:noProof/>
        </w:rPr>
        <w:drawing>
          <wp:inline distT="0" distB="0" distL="0" distR="0" wp14:anchorId="6D37BAD5" wp14:editId="15C302D0">
            <wp:extent cx="4827459" cy="3693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9534" cy="3702398"/>
                    </a:xfrm>
                    <a:prstGeom prst="rect">
                      <a:avLst/>
                    </a:prstGeom>
                    <a:noFill/>
                    <a:ln>
                      <a:noFill/>
                    </a:ln>
                  </pic:spPr>
                </pic:pic>
              </a:graphicData>
            </a:graphic>
          </wp:inline>
        </w:drawing>
      </w:r>
    </w:p>
    <w:p w14:paraId="0C8D0E98" w14:textId="5F1133AB" w:rsidR="00970EED" w:rsidRDefault="00970EED" w:rsidP="00970EED">
      <w:pPr>
        <w:pStyle w:val="Heading1"/>
      </w:pPr>
      <w:bookmarkStart w:id="19" w:name="_Toc52275507"/>
      <w:r>
        <w:lastRenderedPageBreak/>
        <w:t>Machine Learning</w:t>
      </w:r>
      <w:bookmarkEnd w:id="19"/>
    </w:p>
    <w:p w14:paraId="3E34C314" w14:textId="77777777" w:rsidR="00C46F08" w:rsidRDefault="00C46F08" w:rsidP="00C46F08">
      <w:pPr>
        <w:pStyle w:val="Heading2"/>
      </w:pPr>
      <w:bookmarkStart w:id="20" w:name="_Toc52275508"/>
      <w:r>
        <w:t>Imputation</w:t>
      </w:r>
      <w:bookmarkEnd w:id="20"/>
    </w:p>
    <w:p w14:paraId="092CBB6C" w14:textId="324C5818" w:rsidR="00C46F08" w:rsidRDefault="00C46F08" w:rsidP="00C46F08">
      <w:r>
        <w:t>Missing air temperature is best interpolated linearly instead of using mean value.</w:t>
      </w:r>
    </w:p>
    <w:p w14:paraId="141ED9F5" w14:textId="55314F14" w:rsidR="00C46F08" w:rsidRPr="00D77922" w:rsidRDefault="00C46F08" w:rsidP="00C46F08">
      <w:r>
        <w:t xml:space="preserve">The missing values in </w:t>
      </w:r>
      <w:r w:rsidRPr="00D77922">
        <w:t>'year_built', 'floor_count', 'cloud_coverage',</w:t>
      </w:r>
      <w:r>
        <w:t xml:space="preserve"> </w:t>
      </w:r>
      <w:r w:rsidRPr="00D77922">
        <w:t>'dew_temperature', 'precip_depth_1_hr', 'wind_speed'</w:t>
      </w:r>
      <w:r>
        <w:t xml:space="preserve"> were imputed using SimpleImputer with means.</w:t>
      </w:r>
    </w:p>
    <w:p w14:paraId="7E9C368F" w14:textId="77777777" w:rsidR="00C46F08" w:rsidRDefault="00C46F08" w:rsidP="00C46F08">
      <w:pPr>
        <w:pStyle w:val="Heading2"/>
      </w:pPr>
      <w:bookmarkStart w:id="21" w:name="_Toc52275509"/>
      <w:r>
        <w:t>Feature engineering</w:t>
      </w:r>
      <w:bookmarkEnd w:id="21"/>
    </w:p>
    <w:p w14:paraId="49E612BF" w14:textId="77777777" w:rsidR="00C46F08" w:rsidRDefault="00C46F08" w:rsidP="00C46F08">
      <w:bookmarkStart w:id="22" w:name="_Hlk51942960"/>
      <w:r>
        <w:t xml:space="preserve">Add hour, day of year, week of year, month as new features. </w:t>
      </w:r>
    </w:p>
    <w:p w14:paraId="1A69FA89" w14:textId="7D4BBA82" w:rsidR="00C46F08" w:rsidRDefault="00185DEC" w:rsidP="00C46F08">
      <w:r>
        <w:t>W</w:t>
      </w:r>
      <w:r w:rsidR="00C46F08">
        <w:t xml:space="preserve">ind speed </w:t>
      </w:r>
      <w:r>
        <w:t xml:space="preserve">is converted </w:t>
      </w:r>
      <w:r w:rsidR="00C46F08">
        <w:t>to B</w:t>
      </w:r>
      <w:r w:rsidR="00C46F08" w:rsidRPr="00E350BB">
        <w:t>eaufort</w:t>
      </w:r>
      <w:r w:rsidR="00C46F08">
        <w:t xml:space="preserve"> s</w:t>
      </w:r>
      <w:r w:rsidR="00C46F08" w:rsidRPr="00E350BB">
        <w:t>cale</w:t>
      </w:r>
      <w:r w:rsidR="00C46F08">
        <w:t xml:space="preserve">. </w:t>
      </w:r>
    </w:p>
    <w:bookmarkEnd w:id="22"/>
    <w:p w14:paraId="6EBD28BE" w14:textId="77777777" w:rsidR="00C46F08" w:rsidRDefault="00C46F08" w:rsidP="00C46F08">
      <w:pPr>
        <w:pStyle w:val="Heading2"/>
      </w:pPr>
    </w:p>
    <w:p w14:paraId="69D0EC18" w14:textId="77777777" w:rsidR="00C46F08" w:rsidRDefault="00C46F08" w:rsidP="00C46F08">
      <w:pPr>
        <w:pStyle w:val="Heading2"/>
      </w:pPr>
      <w:bookmarkStart w:id="23" w:name="_Toc52275510"/>
      <w:r>
        <w:t>One-hot encoding</w:t>
      </w:r>
      <w:bookmarkEnd w:id="23"/>
    </w:p>
    <w:p w14:paraId="0EFE444A" w14:textId="77777777" w:rsidR="00C46F08" w:rsidRDefault="00C46F08" w:rsidP="00C46F08">
      <w:r>
        <w:t>LightGBM has a built-in mechanism to convert categorical variables to one-hot encoding. It also allows faster computing.</w:t>
      </w:r>
    </w:p>
    <w:p w14:paraId="4B8E901E" w14:textId="77777777" w:rsidR="00C46F08" w:rsidRDefault="00C46F08" w:rsidP="00C46F08">
      <w:pPr>
        <w:pStyle w:val="Heading2"/>
      </w:pPr>
      <w:bookmarkStart w:id="24" w:name="_Toc52275511"/>
      <w:r w:rsidRPr="00F475B7">
        <w:t>Metrics</w:t>
      </w:r>
      <w:bookmarkEnd w:id="24"/>
    </w:p>
    <w:p w14:paraId="373BA272" w14:textId="09D1379F" w:rsidR="00C46F08" w:rsidRDefault="00C46F08" w:rsidP="00C46F08">
      <w:r>
        <w:t>The root mean squared error</w:t>
      </w:r>
      <w:r w:rsidRPr="00E070BA">
        <w:t>, denoted </w:t>
      </w:r>
      <w:r>
        <w:t xml:space="preserve">RMSE, </w:t>
      </w:r>
      <w:r w:rsidR="00540F4E">
        <w:t xml:space="preserve">and percent mean absolute error (PMAE), </w:t>
      </w:r>
      <w:r>
        <w:t>will be used to evaluate the model</w:t>
      </w:r>
      <w:r w:rsidRPr="00E070BA">
        <w:t xml:space="preserve">. </w:t>
      </w:r>
    </w:p>
    <w:p w14:paraId="05D3B733" w14:textId="7C42E7C2" w:rsidR="00C46F08" w:rsidRDefault="00C46F08" w:rsidP="00C46F08">
      <w:pPr>
        <w:jc w:val="center"/>
      </w:pPr>
      <w:r>
        <w:rPr>
          <w:noProof/>
        </w:rPr>
        <w:drawing>
          <wp:inline distT="0" distB="0" distL="0" distR="0" wp14:anchorId="60E7DE42" wp14:editId="3A467101">
            <wp:extent cx="1501741" cy="414020"/>
            <wp:effectExtent l="0" t="0" r="3810" b="5080"/>
            <wp:docPr id="61" name="Picture 6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4013" cy="422917"/>
                    </a:xfrm>
                    <a:prstGeom prst="rect">
                      <a:avLst/>
                    </a:prstGeom>
                    <a:noFill/>
                    <a:ln>
                      <a:noFill/>
                    </a:ln>
                  </pic:spPr>
                </pic:pic>
              </a:graphicData>
            </a:graphic>
          </wp:inline>
        </w:drawing>
      </w:r>
    </w:p>
    <w:p w14:paraId="2DC1FB35" w14:textId="6D9115DD" w:rsidR="00A95F06" w:rsidRDefault="00540F4E" w:rsidP="00C46F08">
      <w:pPr>
        <w:jc w:val="center"/>
      </w:pPr>
      <m:oMathPara>
        <m:oMath>
          <m:r>
            <w:rPr>
              <w:rFonts w:ascii="Cambria Math" w:hAnsi="Cambria Math"/>
            </w:rPr>
            <m:t>PMAE</m:t>
          </m:r>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r>
                    <w:rPr>
                      <w:rFonts w:ascii="Cambria Math" w:eastAsia="Cambria Math" w:hAnsi="Cambria Math" w:cs="Cambria Math"/>
                    </w:rPr>
                    <m:t xml:space="preserve"> </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acc>
                        <m:accPr>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e>
                      </m:acc>
                      <m:r>
                        <w:rPr>
                          <w:rFonts w:ascii="Cambria Math" w:eastAsia="Cambria Math" w:hAnsi="Cambria Math" w:cs="Cambria Math"/>
                        </w:rPr>
                        <m:t>|</m:t>
                      </m:r>
                    </m:e>
                  </m:d>
                </m:e>
              </m:nary>
            </m:num>
            <m:den>
              <m:nary>
                <m:naryPr>
                  <m:chr m:val="∑"/>
                  <m:grow m:val="1"/>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den>
          </m:f>
        </m:oMath>
      </m:oMathPara>
    </w:p>
    <w:p w14:paraId="2706EE9A" w14:textId="355249A4" w:rsidR="00540F4E" w:rsidRDefault="00326C57" w:rsidP="00540F4E">
      <w:r w:rsidRPr="00326C57">
        <w:t>RMSE is a measure of how spread out these residuals are. In other words, it tells you how concentrated the data is around the </w:t>
      </w:r>
      <w:hyperlink r:id="rId42" w:history="1">
        <w:r w:rsidRPr="00326C57">
          <w:t>line of best fit</w:t>
        </w:r>
      </w:hyperlink>
      <w:r w:rsidRPr="00326C57">
        <w:t>. Root mean square error is commonly used in climatology, forecasting, and </w:t>
      </w:r>
      <w:hyperlink r:id="rId43" w:history="1">
        <w:r w:rsidRPr="00326C57">
          <w:t>regression analysis</w:t>
        </w:r>
      </w:hyperlink>
      <w:r w:rsidRPr="00326C57">
        <w:t> to verify experimental results.</w:t>
      </w:r>
    </w:p>
    <w:p w14:paraId="7062DE83" w14:textId="169AD1A9" w:rsidR="00540F4E" w:rsidRDefault="00326C57" w:rsidP="00C46F08">
      <w:r w:rsidRPr="00326C57">
        <w:t> </w:t>
      </w:r>
      <w:r w:rsidR="00540F4E">
        <w:t xml:space="preserve">The second metric gives a better idea to the stakeholders about how far the prediction is away from actual value percentage wise. </w:t>
      </w:r>
    </w:p>
    <w:p w14:paraId="15C19318" w14:textId="4913F81B" w:rsidR="00C46F08" w:rsidRDefault="00C46F08" w:rsidP="00C46F08">
      <w:pPr>
        <w:pStyle w:val="Heading2"/>
        <w:rPr>
          <w:shd w:val="clear" w:color="auto" w:fill="FFFFFF"/>
        </w:rPr>
      </w:pPr>
      <w:bookmarkStart w:id="25" w:name="_Toc52275512"/>
      <w:r>
        <w:rPr>
          <w:shd w:val="clear" w:color="auto" w:fill="FFFFFF"/>
        </w:rPr>
        <w:t>Models</w:t>
      </w:r>
      <w:bookmarkEnd w:id="25"/>
    </w:p>
    <w:p w14:paraId="3DBE4E39" w14:textId="418B004A" w:rsidR="00010280" w:rsidRDefault="00B55DDB" w:rsidP="00DF6ADC">
      <w:pPr>
        <w:rPr>
          <w:shd w:val="clear" w:color="auto" w:fill="FFFFFF"/>
        </w:rPr>
      </w:pPr>
      <w:r>
        <w:rPr>
          <w:shd w:val="clear" w:color="auto" w:fill="FFFFFF"/>
        </w:rPr>
        <w:t xml:space="preserve">Gradient boosting </w:t>
      </w:r>
      <w:r w:rsidR="00B71887">
        <w:rPr>
          <w:shd w:val="clear" w:color="auto" w:fill="FFFFFF"/>
        </w:rPr>
        <w:t xml:space="preserve">techniques </w:t>
      </w:r>
      <w:r>
        <w:rPr>
          <w:shd w:val="clear" w:color="auto" w:fill="FFFFFF"/>
        </w:rPr>
        <w:t xml:space="preserve">based on decision tree </w:t>
      </w:r>
      <w:r w:rsidR="00B71887">
        <w:rPr>
          <w:shd w:val="clear" w:color="auto" w:fill="FFFFFF"/>
        </w:rPr>
        <w:t>have</w:t>
      </w:r>
      <w:r>
        <w:rPr>
          <w:shd w:val="clear" w:color="auto" w:fill="FFFFFF"/>
        </w:rPr>
        <w:t xml:space="preserve"> become a strong army in machine learning forces. </w:t>
      </w:r>
      <w:r w:rsidR="00B71887">
        <w:rPr>
          <w:shd w:val="clear" w:color="auto" w:fill="FFFFFF"/>
        </w:rPr>
        <w:t>Because of its non-linear nature of problem solving, it is suited for all kinds of machine learning needs such as recommender, ranking, classification, linear regression, etc. G</w:t>
      </w:r>
      <w:r>
        <w:rPr>
          <w:shd w:val="clear" w:color="auto" w:fill="FFFFFF"/>
        </w:rPr>
        <w:t xml:space="preserve">radient boosting uses an additive strategy starting from </w:t>
      </w:r>
      <w:r w:rsidR="00B71887">
        <w:rPr>
          <w:shd w:val="clear" w:color="auto" w:fill="FFFFFF"/>
        </w:rPr>
        <w:t xml:space="preserve">a </w:t>
      </w:r>
      <w:r w:rsidR="009C1531">
        <w:rPr>
          <w:shd w:val="clear" w:color="auto" w:fill="FFFFFF"/>
        </w:rPr>
        <w:t>rough prediction</w:t>
      </w:r>
      <w:r>
        <w:rPr>
          <w:shd w:val="clear" w:color="auto" w:fill="FFFFFF"/>
        </w:rPr>
        <w:t xml:space="preserve"> </w:t>
      </w:r>
      <w:r w:rsidR="00B71887">
        <w:rPr>
          <w:shd w:val="clear" w:color="auto" w:fill="FFFFFF"/>
        </w:rPr>
        <w:t>decision</w:t>
      </w:r>
      <w:r>
        <w:rPr>
          <w:shd w:val="clear" w:color="auto" w:fill="FFFFFF"/>
        </w:rPr>
        <w:t xml:space="preserve"> </w:t>
      </w:r>
      <w:r w:rsidR="009C1531">
        <w:rPr>
          <w:shd w:val="clear" w:color="auto" w:fill="FFFFFF"/>
        </w:rPr>
        <w:t xml:space="preserve">(mean or median) </w:t>
      </w:r>
      <w:r>
        <w:rPr>
          <w:shd w:val="clear" w:color="auto" w:fill="FFFFFF"/>
        </w:rPr>
        <w:t xml:space="preserve">and becoming more and more powerful in prediction by adding up all the </w:t>
      </w:r>
      <w:r w:rsidR="009C1531">
        <w:rPr>
          <w:shd w:val="clear" w:color="auto" w:fill="FFFFFF"/>
        </w:rPr>
        <w:t>predictions</w:t>
      </w:r>
      <w:r>
        <w:rPr>
          <w:shd w:val="clear" w:color="auto" w:fill="FFFFFF"/>
        </w:rPr>
        <w:t xml:space="preserve"> </w:t>
      </w:r>
      <w:r w:rsidR="00B71887">
        <w:rPr>
          <w:shd w:val="clear" w:color="auto" w:fill="FFFFFF"/>
        </w:rPr>
        <w:t>step by step</w:t>
      </w:r>
      <w:r>
        <w:rPr>
          <w:shd w:val="clear" w:color="auto" w:fill="FFFFFF"/>
        </w:rPr>
        <w:t xml:space="preserve">. </w:t>
      </w:r>
      <w:r w:rsidR="008E4DE5">
        <w:rPr>
          <w:shd w:val="clear" w:color="auto" w:fill="FFFFFF"/>
        </w:rPr>
        <w:t xml:space="preserve">Each </w:t>
      </w:r>
      <w:r w:rsidR="009C1531">
        <w:rPr>
          <w:shd w:val="clear" w:color="auto" w:fill="FFFFFF"/>
        </w:rPr>
        <w:t>prediction</w:t>
      </w:r>
      <w:r w:rsidR="008E4DE5">
        <w:rPr>
          <w:shd w:val="clear" w:color="auto" w:fill="FFFFFF"/>
        </w:rPr>
        <w:t xml:space="preserve"> is made based </w:t>
      </w:r>
      <w:r w:rsidR="008E4DE5">
        <w:rPr>
          <w:shd w:val="clear" w:color="auto" w:fill="FFFFFF"/>
        </w:rPr>
        <w:lastRenderedPageBreak/>
        <w:t xml:space="preserve">upon the previous </w:t>
      </w:r>
      <w:r w:rsidR="009C1531">
        <w:rPr>
          <w:shd w:val="clear" w:color="auto" w:fill="FFFFFF"/>
        </w:rPr>
        <w:t>prediction</w:t>
      </w:r>
      <w:r w:rsidR="008E4DE5">
        <w:rPr>
          <w:shd w:val="clear" w:color="auto" w:fill="FFFFFF"/>
        </w:rPr>
        <w:t>.</w:t>
      </w:r>
      <w:r w:rsidR="009C1531">
        <w:rPr>
          <w:shd w:val="clear" w:color="auto" w:fill="FFFFFF"/>
        </w:rPr>
        <w:t xml:space="preserve"> </w:t>
      </w:r>
      <w:r w:rsidR="00B419F0">
        <w:rPr>
          <w:shd w:val="clear" w:color="auto" w:fill="FFFFFF"/>
        </w:rPr>
        <w:t>To decide split point or the node in the decision tree, t</w:t>
      </w:r>
      <w:r w:rsidR="009C1531">
        <w:rPr>
          <w:shd w:val="clear" w:color="auto" w:fill="FFFFFF"/>
        </w:rPr>
        <w:t>he loss function</w:t>
      </w:r>
      <w:r w:rsidR="00B419F0">
        <w:rPr>
          <w:shd w:val="clear" w:color="auto" w:fill="FFFFFF"/>
        </w:rPr>
        <w:t xml:space="preserve"> </w:t>
      </w:r>
      <w:r w:rsidR="00AB5AD6">
        <w:rPr>
          <w:shd w:val="clear" w:color="auto" w:fill="FFFFFF"/>
        </w:rPr>
        <w:t>is</w:t>
      </w:r>
      <w:r w:rsidR="00B419F0">
        <w:rPr>
          <w:shd w:val="clear" w:color="auto" w:fill="FFFFFF"/>
        </w:rPr>
        <w:t xml:space="preserve"> </w:t>
      </w:r>
      <w:r w:rsidR="008F01C4">
        <w:rPr>
          <w:shd w:val="clear" w:color="auto" w:fill="FFFFFF"/>
        </w:rPr>
        <w:t>needed</w:t>
      </w:r>
      <w:r w:rsidR="00B419F0">
        <w:rPr>
          <w:shd w:val="clear" w:color="auto" w:fill="FFFFFF"/>
        </w:rPr>
        <w:t xml:space="preserve"> to find the minimum.</w:t>
      </w:r>
    </w:p>
    <w:p w14:paraId="537BF9FC" w14:textId="77777777" w:rsidR="009D7941" w:rsidRDefault="00B17516" w:rsidP="00DF6ADC">
      <w:pPr>
        <w:rPr>
          <w:lang w:eastAsia="zh-CN"/>
        </w:rPr>
      </w:pPr>
      <w:r>
        <w:rPr>
          <w:lang w:eastAsia="zh-CN"/>
        </w:rPr>
        <w:t xml:space="preserve">The usual gradient boosting </w:t>
      </w:r>
      <w:r w:rsidR="009D7941">
        <w:rPr>
          <w:lang w:eastAsia="zh-CN"/>
        </w:rPr>
        <w:t xml:space="preserve">pre-sort all samples in the dataset and use all variables to find all possible split points and evaluate the best split based on loss function. The computation time can be extremely long with a large dataset. </w:t>
      </w:r>
    </w:p>
    <w:p w14:paraId="7ADCF65E" w14:textId="79FC0394" w:rsidR="00B17516" w:rsidRDefault="009D7941" w:rsidP="00DF6ADC">
      <w:pPr>
        <w:rPr>
          <w:lang w:eastAsia="zh-CN"/>
        </w:rPr>
      </w:pPr>
      <w:r>
        <w:rPr>
          <w:lang w:eastAsia="zh-CN"/>
        </w:rPr>
        <w:t>To overcome the hurdle, LightGBM use</w:t>
      </w:r>
      <w:r w:rsidR="00A94BCF">
        <w:rPr>
          <w:lang w:eastAsia="zh-CN"/>
        </w:rPr>
        <w:t>s</w:t>
      </w:r>
      <w:r>
        <w:rPr>
          <w:lang w:eastAsia="zh-CN"/>
        </w:rPr>
        <w:t xml:space="preserve"> one-side sampling method by sorting the gradients, which keeps the samples with larger gradients and eliminate a large number of samples with low</w:t>
      </w:r>
      <w:r w:rsidR="00A94BCF">
        <w:rPr>
          <w:lang w:eastAsia="zh-CN"/>
        </w:rPr>
        <w:t>er</w:t>
      </w:r>
      <w:r>
        <w:rPr>
          <w:lang w:eastAsia="zh-CN"/>
        </w:rPr>
        <w:t xml:space="preserve"> gradients. </w:t>
      </w:r>
      <w:r w:rsidR="00A94BCF">
        <w:rPr>
          <w:lang w:eastAsia="zh-CN"/>
        </w:rPr>
        <w:t>This downsizing not only greatly save computation time but also proves to be without sacrificing prediction accuracy.</w:t>
      </w:r>
    </w:p>
    <w:p w14:paraId="40B772EC" w14:textId="17CD8956" w:rsidR="00B15060" w:rsidRDefault="00A94BCF" w:rsidP="00DF6ADC">
      <w:pPr>
        <w:rPr>
          <w:lang w:eastAsia="zh-CN"/>
        </w:rPr>
      </w:pPr>
      <w:r>
        <w:rPr>
          <w:lang w:eastAsia="zh-CN"/>
        </w:rPr>
        <w:t>Catboost, however, takes a unique strategy</w:t>
      </w:r>
      <w:r w:rsidR="00363AE0">
        <w:rPr>
          <w:lang w:eastAsia="zh-CN"/>
        </w:rPr>
        <w:t xml:space="preserve"> called ordered boos</w:t>
      </w:r>
      <w:r w:rsidR="00002C71">
        <w:rPr>
          <w:lang w:eastAsia="zh-CN"/>
        </w:rPr>
        <w:t>t</w:t>
      </w:r>
      <w:r w:rsidR="00363AE0">
        <w:rPr>
          <w:lang w:eastAsia="zh-CN"/>
        </w:rPr>
        <w:t xml:space="preserve">ing that solve the </w:t>
      </w:r>
      <w:r w:rsidR="00002C71">
        <w:rPr>
          <w:lang w:eastAsia="zh-CN"/>
        </w:rPr>
        <w:t xml:space="preserve">leakage </w:t>
      </w:r>
      <w:r w:rsidR="00363AE0">
        <w:rPr>
          <w:lang w:eastAsia="zh-CN"/>
        </w:rPr>
        <w:t>problem that i</w:t>
      </w:r>
      <w:r w:rsidR="00002C71">
        <w:rPr>
          <w:lang w:eastAsia="zh-CN"/>
        </w:rPr>
        <w:t>s</w:t>
      </w:r>
      <w:r w:rsidR="00363AE0">
        <w:rPr>
          <w:lang w:eastAsia="zh-CN"/>
        </w:rPr>
        <w:t xml:space="preserve"> </w:t>
      </w:r>
      <w:r w:rsidR="00002C71">
        <w:rPr>
          <w:lang w:eastAsia="zh-CN"/>
        </w:rPr>
        <w:t>inherit</w:t>
      </w:r>
      <w:r w:rsidR="00363AE0">
        <w:rPr>
          <w:lang w:eastAsia="zh-CN"/>
        </w:rPr>
        <w:t xml:space="preserve"> in </w:t>
      </w:r>
      <w:r w:rsidR="00002C71">
        <w:rPr>
          <w:lang w:eastAsia="zh-CN"/>
        </w:rPr>
        <w:t xml:space="preserve">encoding categorical data with target statistics. The idea is to </w:t>
      </w:r>
      <w:r w:rsidR="006B52BE">
        <w:rPr>
          <w:lang w:eastAsia="zh-CN"/>
        </w:rPr>
        <w:t xml:space="preserve">take the advantage of permutation and each </w:t>
      </w:r>
      <w:r w:rsidR="00002C71">
        <w:rPr>
          <w:lang w:eastAsia="zh-CN"/>
        </w:rPr>
        <w:t xml:space="preserve">dataset </w:t>
      </w:r>
      <w:r w:rsidR="006B52BE">
        <w:rPr>
          <w:lang w:eastAsia="zh-CN"/>
        </w:rPr>
        <w:t>is treated</w:t>
      </w:r>
      <w:r w:rsidR="00002C71">
        <w:rPr>
          <w:lang w:eastAsia="zh-CN"/>
        </w:rPr>
        <w:t xml:space="preserve"> like time series. The previous model learned in the past is used to predict the samples in the current time and the iteration continues on until all samples are </w:t>
      </w:r>
      <w:r w:rsidR="00EE574A">
        <w:rPr>
          <w:lang w:eastAsia="zh-CN"/>
        </w:rPr>
        <w:t>scanned</w:t>
      </w:r>
      <w:r w:rsidR="00002C71">
        <w:rPr>
          <w:lang w:eastAsia="zh-CN"/>
        </w:rPr>
        <w:t>.</w:t>
      </w:r>
    </w:p>
    <w:p w14:paraId="431A5859" w14:textId="63056FBE" w:rsidR="00C46F08" w:rsidRDefault="00C46F08" w:rsidP="00C46F08">
      <w:pPr>
        <w:pStyle w:val="Heading2"/>
        <w:rPr>
          <w:lang w:eastAsia="zh-CN"/>
        </w:rPr>
      </w:pPr>
      <w:bookmarkStart w:id="26" w:name="_Toc52275513"/>
      <w:r>
        <w:rPr>
          <w:lang w:eastAsia="zh-CN"/>
        </w:rPr>
        <w:t>Learning results</w:t>
      </w:r>
      <w:bookmarkEnd w:id="26"/>
    </w:p>
    <w:p w14:paraId="37ABB7FA" w14:textId="009CE8AC" w:rsidR="00EE574A" w:rsidRDefault="00F92880" w:rsidP="00F92880">
      <w:pPr>
        <w:pStyle w:val="Heading3"/>
        <w:rPr>
          <w:lang w:eastAsia="zh-CN"/>
        </w:rPr>
      </w:pPr>
      <w:bookmarkStart w:id="27" w:name="_Toc52275514"/>
      <w:r>
        <w:rPr>
          <w:lang w:eastAsia="zh-CN"/>
        </w:rPr>
        <w:t>Catboost</w:t>
      </w:r>
      <w:bookmarkEnd w:id="27"/>
    </w:p>
    <w:p w14:paraId="58DC1934" w14:textId="5868CD0D" w:rsidR="00A13B3C" w:rsidRPr="001E48C6" w:rsidRDefault="00A13B3C" w:rsidP="001E48C6">
      <w:pPr>
        <w:rPr>
          <w:lang w:eastAsia="zh-CN"/>
        </w:rPr>
      </w:pPr>
      <w:r>
        <w:rPr>
          <w:lang w:eastAsia="zh-CN"/>
        </w:rPr>
        <w:t>The following table compares the initial test scores with time features being</w:t>
      </w:r>
      <w:r w:rsidR="007937F9">
        <w:rPr>
          <w:lang w:eastAsia="zh-CN"/>
        </w:rPr>
        <w:t xml:space="preserve"> set as numeric or categorical. It is found that using additional time features as integer got slightly better score. </w:t>
      </w:r>
    </w:p>
    <w:tbl>
      <w:tblPr>
        <w:tblStyle w:val="TableGrid"/>
        <w:tblW w:w="0" w:type="auto"/>
        <w:tblLook w:val="04A0" w:firstRow="1" w:lastRow="0" w:firstColumn="1" w:lastColumn="0" w:noHBand="0" w:noVBand="1"/>
      </w:tblPr>
      <w:tblGrid>
        <w:gridCol w:w="4315"/>
        <w:gridCol w:w="4315"/>
      </w:tblGrid>
      <w:tr w:rsidR="00EE574A" w14:paraId="4948E703" w14:textId="77777777" w:rsidTr="00EE574A">
        <w:tc>
          <w:tcPr>
            <w:tcW w:w="4315" w:type="dxa"/>
          </w:tcPr>
          <w:p w14:paraId="69D7DF22" w14:textId="734A823D" w:rsidR="00EE574A" w:rsidRDefault="00EE574A" w:rsidP="00EE57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1 categorical variable: </w:t>
            </w:r>
          </w:p>
          <w:p w14:paraId="417E4874" w14:textId="68AB536D" w:rsidR="00EE574A" w:rsidRDefault="00EE574A" w:rsidP="00EE57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r w:rsidR="008F01C4">
              <w:rPr>
                <w:rFonts w:ascii="Courier New" w:eastAsia="Times New Roman" w:hAnsi="Courier New" w:cs="Courier New"/>
                <w:color w:val="000000"/>
                <w:sz w:val="21"/>
                <w:szCs w:val="21"/>
              </w:rPr>
              <w:t>primary use</w:t>
            </w:r>
            <w:r>
              <w:rPr>
                <w:rFonts w:ascii="Courier New" w:eastAsia="Times New Roman" w:hAnsi="Courier New" w:cs="Courier New"/>
                <w:color w:val="000000"/>
                <w:sz w:val="21"/>
                <w:szCs w:val="21"/>
              </w:rPr>
              <w:t>’]</w:t>
            </w:r>
          </w:p>
          <w:p w14:paraId="1B358D0F" w14:textId="77777777" w:rsidR="00EE574A" w:rsidRDefault="00EE574A" w:rsidP="00EE57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14:paraId="0988EA27" w14:textId="7D90B6F0" w:rsidR="00EE574A" w:rsidRDefault="00EE574A" w:rsidP="00EE57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numeric: [</w:t>
            </w:r>
            <w:r w:rsidRPr="00EE574A">
              <w:rPr>
                <w:rFonts w:ascii="Courier New" w:eastAsia="Times New Roman" w:hAnsi="Courier New" w:cs="Courier New"/>
                <w:color w:val="000000"/>
                <w:sz w:val="21"/>
                <w:szCs w:val="21"/>
              </w:rPr>
              <w:t>'hour', 'dayofyear', 'weekofyear', 'month'</w:t>
            </w:r>
            <w:r>
              <w:rPr>
                <w:rFonts w:ascii="Courier New" w:eastAsia="Times New Roman" w:hAnsi="Courier New" w:cs="Courier New"/>
                <w:color w:val="000000"/>
                <w:sz w:val="21"/>
                <w:szCs w:val="21"/>
              </w:rPr>
              <w:t>]</w:t>
            </w:r>
          </w:p>
          <w:p w14:paraId="25089511" w14:textId="77777777" w:rsidR="00EE574A" w:rsidRDefault="00EE574A" w:rsidP="00DF6ADC"/>
        </w:tc>
        <w:tc>
          <w:tcPr>
            <w:tcW w:w="4315" w:type="dxa"/>
          </w:tcPr>
          <w:p w14:paraId="26B50067" w14:textId="65D8262E" w:rsidR="00EE574A" w:rsidRDefault="00EE574A" w:rsidP="00EE57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5 categorical </w:t>
            </w:r>
            <w:r w:rsidR="008F01C4">
              <w:rPr>
                <w:rFonts w:ascii="Courier New" w:eastAsia="Times New Roman" w:hAnsi="Courier New" w:cs="Courier New"/>
                <w:color w:val="000000"/>
                <w:sz w:val="21"/>
                <w:szCs w:val="21"/>
              </w:rPr>
              <w:t>variables</w:t>
            </w:r>
          </w:p>
          <w:p w14:paraId="78AE478D" w14:textId="77777777" w:rsidR="00EE574A" w:rsidRDefault="00EE574A" w:rsidP="00EE57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14:paraId="2B60927D" w14:textId="1998096D" w:rsidR="00EE574A" w:rsidRDefault="00EE574A" w:rsidP="00EE57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[‘primary_use’, </w:t>
            </w:r>
            <w:r w:rsidRPr="00EE574A">
              <w:rPr>
                <w:rFonts w:ascii="Courier New" w:eastAsia="Times New Roman" w:hAnsi="Courier New" w:cs="Courier New"/>
                <w:color w:val="000000"/>
                <w:sz w:val="21"/>
                <w:szCs w:val="21"/>
              </w:rPr>
              <w:t>'hour', 'dayofyear', 'weekofyear', 'month'</w:t>
            </w:r>
            <w:r>
              <w:rPr>
                <w:rFonts w:ascii="Courier New" w:eastAsia="Times New Roman" w:hAnsi="Courier New" w:cs="Courier New"/>
                <w:color w:val="000000"/>
                <w:sz w:val="21"/>
                <w:szCs w:val="21"/>
              </w:rPr>
              <w:t>]</w:t>
            </w:r>
          </w:p>
          <w:p w14:paraId="554B6AB1" w14:textId="77777777" w:rsidR="00EE574A" w:rsidRDefault="00EE574A" w:rsidP="00DF6ADC"/>
        </w:tc>
      </w:tr>
      <w:tr w:rsidR="00EE574A" w14:paraId="1F52237C" w14:textId="77777777" w:rsidTr="00EE574A">
        <w:tc>
          <w:tcPr>
            <w:tcW w:w="4315" w:type="dxa"/>
          </w:tcPr>
          <w:p w14:paraId="7120D588" w14:textId="193F698C" w:rsidR="00EE574A" w:rsidRPr="00EE574A" w:rsidRDefault="00EE574A" w:rsidP="00EE57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EE574A">
              <w:rPr>
                <w:rFonts w:ascii="Courier New" w:eastAsia="Times New Roman" w:hAnsi="Courier New" w:cs="Courier New"/>
                <w:color w:val="000000"/>
                <w:sz w:val="21"/>
                <w:szCs w:val="21"/>
              </w:rPr>
              <w:t>best</w:t>
            </w:r>
            <w:r>
              <w:rPr>
                <w:rFonts w:ascii="Courier New" w:eastAsia="Times New Roman" w:hAnsi="Courier New" w:cs="Courier New"/>
                <w:color w:val="000000"/>
                <w:sz w:val="21"/>
                <w:szCs w:val="21"/>
              </w:rPr>
              <w:t>Score</w:t>
            </w:r>
            <w:r w:rsidRPr="00EE574A">
              <w:rPr>
                <w:rFonts w:ascii="Courier New" w:eastAsia="Times New Roman" w:hAnsi="Courier New" w:cs="Courier New"/>
                <w:color w:val="000000"/>
                <w:sz w:val="21"/>
                <w:szCs w:val="21"/>
              </w:rPr>
              <w:t xml:space="preserve"> = 1.563167039</w:t>
            </w:r>
          </w:p>
          <w:p w14:paraId="0CD32859" w14:textId="77777777" w:rsidR="00EE574A" w:rsidRDefault="00EE574A" w:rsidP="00DF6ADC"/>
        </w:tc>
        <w:tc>
          <w:tcPr>
            <w:tcW w:w="4315" w:type="dxa"/>
          </w:tcPr>
          <w:p w14:paraId="0F8A1BA8" w14:textId="76D87290" w:rsidR="00EE574A" w:rsidRDefault="00EE574A" w:rsidP="00EE57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EE574A">
              <w:rPr>
                <w:rFonts w:ascii="Courier New" w:eastAsia="Times New Roman" w:hAnsi="Courier New" w:cs="Courier New"/>
                <w:color w:val="000000"/>
                <w:sz w:val="21"/>
                <w:szCs w:val="21"/>
              </w:rPr>
              <w:t>best</w:t>
            </w:r>
            <w:r>
              <w:rPr>
                <w:rFonts w:ascii="Courier New" w:eastAsia="Times New Roman" w:hAnsi="Courier New" w:cs="Courier New"/>
                <w:color w:val="000000"/>
                <w:sz w:val="21"/>
                <w:szCs w:val="21"/>
              </w:rPr>
              <w:t>Score</w:t>
            </w:r>
            <w:r w:rsidRPr="00EE574A">
              <w:rPr>
                <w:rFonts w:ascii="Courier New" w:eastAsia="Times New Roman" w:hAnsi="Courier New" w:cs="Courier New"/>
                <w:color w:val="000000"/>
                <w:sz w:val="21"/>
                <w:szCs w:val="21"/>
              </w:rPr>
              <w:t xml:space="preserve"> = 1.5948642</w:t>
            </w:r>
          </w:p>
          <w:p w14:paraId="1BBF9209" w14:textId="77777777" w:rsidR="00EE574A" w:rsidRDefault="00EE574A" w:rsidP="00DF6ADC"/>
        </w:tc>
      </w:tr>
    </w:tbl>
    <w:p w14:paraId="54A603B3" w14:textId="6D85B51C" w:rsidR="00883326" w:rsidRDefault="00883326" w:rsidP="00883326">
      <w:pPr>
        <w:rPr>
          <w:lang w:eastAsia="zh-CN"/>
        </w:rPr>
      </w:pPr>
      <w:r>
        <w:rPr>
          <w:lang w:eastAsia="zh-CN"/>
        </w:rPr>
        <w:t>By set</w:t>
      </w:r>
      <w:r w:rsidR="00A13B3C">
        <w:rPr>
          <w:lang w:eastAsia="zh-CN"/>
        </w:rPr>
        <w:t>t</w:t>
      </w:r>
      <w:r>
        <w:rPr>
          <w:lang w:eastAsia="zh-CN"/>
        </w:rPr>
        <w:t>ing the early_stop</w:t>
      </w:r>
      <w:r w:rsidR="00A13B3C">
        <w:rPr>
          <w:lang w:eastAsia="zh-CN"/>
        </w:rPr>
        <w:t>p</w:t>
      </w:r>
      <w:r>
        <w:rPr>
          <w:lang w:eastAsia="zh-CN"/>
        </w:rPr>
        <w:t>ing_rounds, CatBoost is able to continue iteration until detection of overfitting. It takes Catboost 1 h</w:t>
      </w:r>
      <w:r w:rsidR="008F01C4">
        <w:rPr>
          <w:lang w:eastAsia="zh-CN"/>
        </w:rPr>
        <w:t>ou</w:t>
      </w:r>
      <w:r>
        <w:rPr>
          <w:lang w:eastAsia="zh-CN"/>
        </w:rPr>
        <w:t>r 38</w:t>
      </w:r>
      <w:r w:rsidR="008F01C4">
        <w:rPr>
          <w:lang w:eastAsia="zh-CN"/>
        </w:rPr>
        <w:t xml:space="preserve"> </w:t>
      </w:r>
      <w:r>
        <w:rPr>
          <w:lang w:eastAsia="zh-CN"/>
        </w:rPr>
        <w:t>min to get the best score 1.140.</w:t>
      </w:r>
    </w:p>
    <w:p w14:paraId="41E78FB1" w14:textId="460BFA76" w:rsidR="00C954F0" w:rsidRDefault="001E48C6" w:rsidP="00883326">
      <w:pPr>
        <w:rPr>
          <w:lang w:eastAsia="zh-CN"/>
        </w:rPr>
      </w:pPr>
      <w:r>
        <w:rPr>
          <w:lang w:eastAsia="zh-CN"/>
        </w:rPr>
        <w:t xml:space="preserve">A snap shot of the timed progression of scores during </w:t>
      </w:r>
      <w:r w:rsidR="008F01C4">
        <w:rPr>
          <w:lang w:eastAsia="zh-CN"/>
        </w:rPr>
        <w:t>iterations</w:t>
      </w:r>
      <w:r>
        <w:rPr>
          <w:lang w:eastAsia="zh-CN"/>
        </w:rPr>
        <w:t>.</w:t>
      </w:r>
    </w:p>
    <w:p w14:paraId="0923191D" w14:textId="77777777" w:rsidR="00C954F0" w:rsidRPr="00FF4C73" w:rsidRDefault="00C954F0" w:rsidP="00C954F0">
      <w:pPr>
        <w:spacing w:after="160" w:line="259" w:lineRule="auto"/>
        <w:rPr>
          <w:rFonts w:cstheme="minorHAnsi"/>
          <w:sz w:val="16"/>
          <w:szCs w:val="16"/>
        </w:rPr>
      </w:pPr>
      <w:r w:rsidRPr="00FF4C73">
        <w:rPr>
          <w:rFonts w:cstheme="minorHAnsi"/>
          <w:sz w:val="16"/>
          <w:szCs w:val="16"/>
        </w:rPr>
        <w:t>0:</w:t>
      </w:r>
      <w:r w:rsidRPr="00FF4C73">
        <w:rPr>
          <w:rFonts w:cstheme="minorHAnsi"/>
          <w:sz w:val="16"/>
          <w:szCs w:val="16"/>
        </w:rPr>
        <w:tab/>
        <w:t>learn: 2.0773102</w:t>
      </w:r>
      <w:r w:rsidRPr="00FF4C73">
        <w:rPr>
          <w:rFonts w:cstheme="minorHAnsi"/>
          <w:sz w:val="16"/>
          <w:szCs w:val="16"/>
        </w:rPr>
        <w:tab/>
        <w:t>test: 2.0772248</w:t>
      </w:r>
      <w:r w:rsidRPr="00FF4C73">
        <w:rPr>
          <w:rFonts w:cstheme="minorHAnsi"/>
          <w:sz w:val="16"/>
          <w:szCs w:val="16"/>
        </w:rPr>
        <w:tab/>
        <w:t>best: 2.0772248 (0)</w:t>
      </w:r>
      <w:r w:rsidRPr="00FF4C73">
        <w:rPr>
          <w:rFonts w:cstheme="minorHAnsi"/>
          <w:sz w:val="16"/>
          <w:szCs w:val="16"/>
        </w:rPr>
        <w:tab/>
        <w:t>total: 7.39s</w:t>
      </w:r>
      <w:r w:rsidRPr="00FF4C73">
        <w:rPr>
          <w:rFonts w:cstheme="minorHAnsi"/>
          <w:sz w:val="16"/>
          <w:szCs w:val="16"/>
        </w:rPr>
        <w:tab/>
        <w:t>remaining: 2h 3m 1s</w:t>
      </w:r>
    </w:p>
    <w:p w14:paraId="22872609" w14:textId="77777777" w:rsidR="00C954F0" w:rsidRPr="00FF4C73" w:rsidRDefault="00C954F0" w:rsidP="00C954F0">
      <w:pPr>
        <w:spacing w:after="160" w:line="259" w:lineRule="auto"/>
        <w:rPr>
          <w:rFonts w:cstheme="minorHAnsi"/>
          <w:sz w:val="16"/>
          <w:szCs w:val="16"/>
        </w:rPr>
      </w:pPr>
      <w:r w:rsidRPr="00FF4C73">
        <w:rPr>
          <w:rFonts w:cstheme="minorHAnsi"/>
          <w:sz w:val="16"/>
          <w:szCs w:val="16"/>
        </w:rPr>
        <w:t>1:</w:t>
      </w:r>
      <w:r w:rsidRPr="00FF4C73">
        <w:rPr>
          <w:rFonts w:cstheme="minorHAnsi"/>
          <w:sz w:val="16"/>
          <w:szCs w:val="16"/>
        </w:rPr>
        <w:tab/>
        <w:t>learn: 2.0347985</w:t>
      </w:r>
      <w:r w:rsidRPr="00FF4C73">
        <w:rPr>
          <w:rFonts w:cstheme="minorHAnsi"/>
          <w:sz w:val="16"/>
          <w:szCs w:val="16"/>
        </w:rPr>
        <w:tab/>
        <w:t>test: 2.0347067</w:t>
      </w:r>
      <w:r w:rsidRPr="00FF4C73">
        <w:rPr>
          <w:rFonts w:cstheme="minorHAnsi"/>
          <w:sz w:val="16"/>
          <w:szCs w:val="16"/>
        </w:rPr>
        <w:tab/>
        <w:t>best: 2.0347067 (1)</w:t>
      </w:r>
      <w:r w:rsidRPr="00FF4C73">
        <w:rPr>
          <w:rFonts w:cstheme="minorHAnsi"/>
          <w:sz w:val="16"/>
          <w:szCs w:val="16"/>
        </w:rPr>
        <w:tab/>
        <w:t>total: 12.6s</w:t>
      </w:r>
      <w:r w:rsidRPr="00FF4C73">
        <w:rPr>
          <w:rFonts w:cstheme="minorHAnsi"/>
          <w:sz w:val="16"/>
          <w:szCs w:val="16"/>
        </w:rPr>
        <w:tab/>
        <w:t>remaining: 1h 45m 6s</w:t>
      </w:r>
    </w:p>
    <w:p w14:paraId="35CAD919" w14:textId="77777777" w:rsidR="00C954F0" w:rsidRPr="00FF4C73" w:rsidRDefault="00C954F0" w:rsidP="00C954F0">
      <w:pPr>
        <w:spacing w:after="160" w:line="259" w:lineRule="auto"/>
        <w:rPr>
          <w:rFonts w:cstheme="minorHAnsi"/>
          <w:sz w:val="16"/>
          <w:szCs w:val="16"/>
        </w:rPr>
      </w:pPr>
      <w:r w:rsidRPr="00FF4C73">
        <w:rPr>
          <w:rFonts w:cstheme="minorHAnsi"/>
          <w:sz w:val="16"/>
          <w:szCs w:val="16"/>
        </w:rPr>
        <w:t>2:</w:t>
      </w:r>
      <w:r w:rsidRPr="00FF4C73">
        <w:rPr>
          <w:rFonts w:cstheme="minorHAnsi"/>
          <w:sz w:val="16"/>
          <w:szCs w:val="16"/>
        </w:rPr>
        <w:tab/>
        <w:t>learn: 1.9952108</w:t>
      </w:r>
      <w:r w:rsidRPr="00FF4C73">
        <w:rPr>
          <w:rFonts w:cstheme="minorHAnsi"/>
          <w:sz w:val="16"/>
          <w:szCs w:val="16"/>
        </w:rPr>
        <w:tab/>
        <w:t>test: 1.9951207</w:t>
      </w:r>
      <w:r w:rsidRPr="00FF4C73">
        <w:rPr>
          <w:rFonts w:cstheme="minorHAnsi"/>
          <w:sz w:val="16"/>
          <w:szCs w:val="16"/>
        </w:rPr>
        <w:tab/>
        <w:t>best: 1.9951207 (2)</w:t>
      </w:r>
      <w:r w:rsidRPr="00FF4C73">
        <w:rPr>
          <w:rFonts w:cstheme="minorHAnsi"/>
          <w:sz w:val="16"/>
          <w:szCs w:val="16"/>
        </w:rPr>
        <w:tab/>
        <w:t>total: 17.4s</w:t>
      </w:r>
      <w:r w:rsidRPr="00FF4C73">
        <w:rPr>
          <w:rFonts w:cstheme="minorHAnsi"/>
          <w:sz w:val="16"/>
          <w:szCs w:val="16"/>
        </w:rPr>
        <w:tab/>
        <w:t>remaining: 1h 36m 38s</w:t>
      </w:r>
    </w:p>
    <w:p w14:paraId="41F765E7" w14:textId="3910E8D6" w:rsidR="00C954F0" w:rsidRPr="00FF4C73" w:rsidRDefault="00C954F0" w:rsidP="00C954F0">
      <w:pPr>
        <w:spacing w:after="160" w:line="259" w:lineRule="auto"/>
        <w:rPr>
          <w:rFonts w:cstheme="minorHAnsi"/>
          <w:sz w:val="16"/>
          <w:szCs w:val="16"/>
        </w:rPr>
      </w:pPr>
      <w:r w:rsidRPr="00FF4C73">
        <w:rPr>
          <w:rFonts w:cstheme="minorHAnsi"/>
          <w:sz w:val="16"/>
          <w:szCs w:val="16"/>
        </w:rPr>
        <w:t>3:</w:t>
      </w:r>
      <w:r w:rsidRPr="00FF4C73">
        <w:rPr>
          <w:rFonts w:cstheme="minorHAnsi"/>
          <w:sz w:val="16"/>
          <w:szCs w:val="16"/>
        </w:rPr>
        <w:tab/>
        <w:t>learn: 1.9627101</w:t>
      </w:r>
      <w:r w:rsidRPr="00FF4C73">
        <w:rPr>
          <w:rFonts w:cstheme="minorHAnsi"/>
          <w:sz w:val="16"/>
          <w:szCs w:val="16"/>
        </w:rPr>
        <w:tab/>
        <w:t>test: 1.9626161</w:t>
      </w:r>
      <w:r w:rsidRPr="00FF4C73">
        <w:rPr>
          <w:rFonts w:cstheme="minorHAnsi"/>
          <w:sz w:val="16"/>
          <w:szCs w:val="16"/>
        </w:rPr>
        <w:tab/>
        <w:t>best: 1.9626161 (3)</w:t>
      </w:r>
      <w:r w:rsidRPr="00FF4C73">
        <w:rPr>
          <w:rFonts w:cstheme="minorHAnsi"/>
          <w:sz w:val="16"/>
          <w:szCs w:val="16"/>
        </w:rPr>
        <w:tab/>
        <w:t>total: 21.6s</w:t>
      </w:r>
      <w:r w:rsidRPr="00FF4C73">
        <w:rPr>
          <w:rFonts w:cstheme="minorHAnsi"/>
          <w:sz w:val="16"/>
          <w:szCs w:val="16"/>
        </w:rPr>
        <w:tab/>
        <w:t>remaining: 1h 29m 31s</w:t>
      </w:r>
    </w:p>
    <w:p w14:paraId="4B0D363E" w14:textId="01AB47A6" w:rsidR="00C954F0" w:rsidRPr="00FF4C73" w:rsidRDefault="00C954F0" w:rsidP="00C954F0">
      <w:pPr>
        <w:spacing w:after="160" w:line="259" w:lineRule="auto"/>
        <w:rPr>
          <w:rFonts w:cstheme="minorHAnsi"/>
          <w:sz w:val="16"/>
          <w:szCs w:val="16"/>
        </w:rPr>
      </w:pPr>
      <w:r w:rsidRPr="00FF4C73">
        <w:rPr>
          <w:rFonts w:cstheme="minorHAnsi"/>
          <w:sz w:val="16"/>
          <w:szCs w:val="16"/>
        </w:rPr>
        <w:t>4:</w:t>
      </w:r>
      <w:r w:rsidRPr="00FF4C73">
        <w:rPr>
          <w:rFonts w:cstheme="minorHAnsi"/>
          <w:sz w:val="16"/>
          <w:szCs w:val="16"/>
        </w:rPr>
        <w:tab/>
        <w:t>learn: 1.9346027</w:t>
      </w:r>
      <w:r w:rsidRPr="00FF4C73">
        <w:rPr>
          <w:rFonts w:cstheme="minorHAnsi"/>
          <w:sz w:val="16"/>
          <w:szCs w:val="16"/>
        </w:rPr>
        <w:tab/>
        <w:t>test: 1.9344940</w:t>
      </w:r>
      <w:r w:rsidRPr="00FF4C73">
        <w:rPr>
          <w:rFonts w:cstheme="minorHAnsi"/>
          <w:sz w:val="16"/>
          <w:szCs w:val="16"/>
        </w:rPr>
        <w:tab/>
        <w:t>best: 1.9344940 (4)</w:t>
      </w:r>
      <w:r w:rsidRPr="00FF4C73">
        <w:rPr>
          <w:rFonts w:cstheme="minorHAnsi"/>
          <w:sz w:val="16"/>
          <w:szCs w:val="16"/>
        </w:rPr>
        <w:tab/>
        <w:t>total: 25.4s</w:t>
      </w:r>
      <w:r w:rsidRPr="00FF4C73">
        <w:rPr>
          <w:rFonts w:cstheme="minorHAnsi"/>
          <w:sz w:val="16"/>
          <w:szCs w:val="16"/>
        </w:rPr>
        <w:tab/>
        <w:t>remaining: 1h 24m 18s</w:t>
      </w:r>
    </w:p>
    <w:p w14:paraId="54E6D4DE" w14:textId="7B7C57BA" w:rsidR="00C954F0" w:rsidRPr="00FF4C73" w:rsidRDefault="00C954F0" w:rsidP="00C954F0">
      <w:pPr>
        <w:spacing w:after="160" w:line="259" w:lineRule="auto"/>
        <w:rPr>
          <w:rFonts w:cstheme="minorHAnsi"/>
          <w:sz w:val="16"/>
          <w:szCs w:val="16"/>
        </w:rPr>
      </w:pPr>
      <w:r w:rsidRPr="00FF4C73">
        <w:rPr>
          <w:rFonts w:cstheme="minorHAnsi"/>
          <w:sz w:val="16"/>
          <w:szCs w:val="16"/>
        </w:rPr>
        <w:t>5:</w:t>
      </w:r>
      <w:r w:rsidRPr="00FF4C73">
        <w:rPr>
          <w:rFonts w:cstheme="minorHAnsi"/>
          <w:sz w:val="16"/>
          <w:szCs w:val="16"/>
        </w:rPr>
        <w:tab/>
        <w:t>learn: 1.9088951</w:t>
      </w:r>
      <w:r w:rsidRPr="00FF4C73">
        <w:rPr>
          <w:rFonts w:cstheme="minorHAnsi"/>
          <w:sz w:val="16"/>
          <w:szCs w:val="16"/>
        </w:rPr>
        <w:tab/>
        <w:t>test: 1.9088068</w:t>
      </w:r>
      <w:r w:rsidRPr="00FF4C73">
        <w:rPr>
          <w:rFonts w:cstheme="minorHAnsi"/>
          <w:sz w:val="16"/>
          <w:szCs w:val="16"/>
        </w:rPr>
        <w:tab/>
        <w:t>best: 1.9088068 (5)</w:t>
      </w:r>
      <w:r w:rsidRPr="00FF4C73">
        <w:rPr>
          <w:rFonts w:cstheme="minorHAnsi"/>
          <w:sz w:val="16"/>
          <w:szCs w:val="16"/>
        </w:rPr>
        <w:tab/>
        <w:t>total: 28.7s</w:t>
      </w:r>
      <w:r w:rsidRPr="00FF4C73">
        <w:rPr>
          <w:rFonts w:cstheme="minorHAnsi"/>
          <w:sz w:val="16"/>
          <w:szCs w:val="16"/>
        </w:rPr>
        <w:tab/>
        <w:t>remaining: 1h 19m 7s</w:t>
      </w:r>
    </w:p>
    <w:p w14:paraId="36813B84" w14:textId="56549FF8" w:rsidR="00C954F0" w:rsidRPr="00FF4C73" w:rsidRDefault="00C954F0" w:rsidP="00C954F0">
      <w:pPr>
        <w:spacing w:after="160" w:line="259" w:lineRule="auto"/>
        <w:rPr>
          <w:rFonts w:cstheme="minorHAnsi"/>
          <w:sz w:val="16"/>
          <w:szCs w:val="16"/>
        </w:rPr>
      </w:pPr>
      <w:r w:rsidRPr="00FF4C73">
        <w:rPr>
          <w:rFonts w:cstheme="minorHAnsi"/>
          <w:sz w:val="16"/>
          <w:szCs w:val="16"/>
        </w:rPr>
        <w:lastRenderedPageBreak/>
        <w:t>6:</w:t>
      </w:r>
      <w:r w:rsidRPr="00FF4C73">
        <w:rPr>
          <w:rFonts w:cstheme="minorHAnsi"/>
          <w:sz w:val="16"/>
          <w:szCs w:val="16"/>
        </w:rPr>
        <w:tab/>
        <w:t>learn: 1.8813429</w:t>
      </w:r>
      <w:r w:rsidRPr="00FF4C73">
        <w:rPr>
          <w:rFonts w:cstheme="minorHAnsi"/>
          <w:sz w:val="16"/>
          <w:szCs w:val="16"/>
        </w:rPr>
        <w:tab/>
        <w:t>test: 1.8813015</w:t>
      </w:r>
      <w:r w:rsidRPr="00FF4C73">
        <w:rPr>
          <w:rFonts w:cstheme="minorHAnsi"/>
          <w:sz w:val="16"/>
          <w:szCs w:val="16"/>
        </w:rPr>
        <w:tab/>
        <w:t>best: 1.8813015 (6)</w:t>
      </w:r>
      <w:r w:rsidRPr="00FF4C73">
        <w:rPr>
          <w:rFonts w:cstheme="minorHAnsi"/>
          <w:sz w:val="16"/>
          <w:szCs w:val="16"/>
        </w:rPr>
        <w:tab/>
        <w:t>total: 32.4s</w:t>
      </w:r>
      <w:r w:rsidRPr="00FF4C73">
        <w:rPr>
          <w:rFonts w:cstheme="minorHAnsi"/>
          <w:sz w:val="16"/>
          <w:szCs w:val="16"/>
        </w:rPr>
        <w:tab/>
        <w:t>remaining: 1h 16m 35s</w:t>
      </w:r>
    </w:p>
    <w:p w14:paraId="16D4FBE4" w14:textId="6E8E8C9F" w:rsidR="00C954F0" w:rsidRPr="00FF4C73" w:rsidRDefault="00C954F0" w:rsidP="00C954F0">
      <w:pPr>
        <w:spacing w:after="160" w:line="259" w:lineRule="auto"/>
        <w:rPr>
          <w:rFonts w:cstheme="minorHAnsi"/>
          <w:sz w:val="16"/>
          <w:szCs w:val="16"/>
        </w:rPr>
      </w:pPr>
      <w:r w:rsidRPr="00FF4C73">
        <w:rPr>
          <w:rFonts w:cstheme="minorHAnsi"/>
          <w:sz w:val="16"/>
          <w:szCs w:val="16"/>
        </w:rPr>
        <w:t>7:</w:t>
      </w:r>
      <w:r w:rsidRPr="00FF4C73">
        <w:rPr>
          <w:rFonts w:cstheme="minorHAnsi"/>
          <w:sz w:val="16"/>
          <w:szCs w:val="16"/>
        </w:rPr>
        <w:tab/>
        <w:t>learn: 1.8597902</w:t>
      </w:r>
      <w:r w:rsidRPr="00FF4C73">
        <w:rPr>
          <w:rFonts w:cstheme="minorHAnsi"/>
          <w:sz w:val="16"/>
          <w:szCs w:val="16"/>
        </w:rPr>
        <w:tab/>
        <w:t>test: 1.8597429</w:t>
      </w:r>
      <w:r w:rsidRPr="00FF4C73">
        <w:rPr>
          <w:rFonts w:cstheme="minorHAnsi"/>
          <w:sz w:val="16"/>
          <w:szCs w:val="16"/>
        </w:rPr>
        <w:tab/>
        <w:t>best: 1.8597429 (7)</w:t>
      </w:r>
      <w:r w:rsidRPr="00FF4C73">
        <w:rPr>
          <w:rFonts w:cstheme="minorHAnsi"/>
          <w:sz w:val="16"/>
          <w:szCs w:val="16"/>
        </w:rPr>
        <w:tab/>
        <w:t>total: 37.2s</w:t>
      </w:r>
      <w:r w:rsidRPr="00FF4C73">
        <w:rPr>
          <w:rFonts w:cstheme="minorHAnsi"/>
          <w:sz w:val="16"/>
          <w:szCs w:val="16"/>
        </w:rPr>
        <w:tab/>
        <w:t>remaining: 1h 16m 49s</w:t>
      </w:r>
    </w:p>
    <w:p w14:paraId="03D01181" w14:textId="2B37E72F" w:rsidR="00C954F0" w:rsidRPr="00FF4C73" w:rsidRDefault="00C954F0" w:rsidP="00C954F0">
      <w:pPr>
        <w:spacing w:after="160" w:line="259" w:lineRule="auto"/>
        <w:rPr>
          <w:rFonts w:cstheme="minorHAnsi"/>
          <w:sz w:val="16"/>
          <w:szCs w:val="16"/>
        </w:rPr>
      </w:pPr>
      <w:r w:rsidRPr="00FF4C73">
        <w:rPr>
          <w:rFonts w:cstheme="minorHAnsi"/>
          <w:sz w:val="16"/>
          <w:szCs w:val="16"/>
        </w:rPr>
        <w:t>8:</w:t>
      </w:r>
      <w:r w:rsidRPr="00FF4C73">
        <w:rPr>
          <w:rFonts w:cstheme="minorHAnsi"/>
          <w:sz w:val="16"/>
          <w:szCs w:val="16"/>
        </w:rPr>
        <w:tab/>
        <w:t>learn: 1.8412133</w:t>
      </w:r>
      <w:r w:rsidRPr="00FF4C73">
        <w:rPr>
          <w:rFonts w:cstheme="minorHAnsi"/>
          <w:sz w:val="16"/>
          <w:szCs w:val="16"/>
        </w:rPr>
        <w:tab/>
        <w:t>test: 1.8411592</w:t>
      </w:r>
      <w:r w:rsidRPr="00FF4C73">
        <w:rPr>
          <w:rFonts w:cstheme="minorHAnsi"/>
          <w:sz w:val="16"/>
          <w:szCs w:val="16"/>
        </w:rPr>
        <w:tab/>
        <w:t>best: 1.8411592 (8)</w:t>
      </w:r>
      <w:r w:rsidRPr="00FF4C73">
        <w:rPr>
          <w:rFonts w:cstheme="minorHAnsi"/>
          <w:sz w:val="16"/>
          <w:szCs w:val="16"/>
        </w:rPr>
        <w:tab/>
        <w:t>total: 40.6s</w:t>
      </w:r>
      <w:r w:rsidRPr="00FF4C73">
        <w:rPr>
          <w:rFonts w:cstheme="minorHAnsi"/>
          <w:sz w:val="16"/>
          <w:szCs w:val="16"/>
        </w:rPr>
        <w:tab/>
        <w:t>remaining: 1h 14m 25s</w:t>
      </w:r>
    </w:p>
    <w:p w14:paraId="603C33C4" w14:textId="7D6A8172" w:rsidR="00C954F0" w:rsidRPr="00FF4C73" w:rsidRDefault="00C954F0" w:rsidP="00C954F0">
      <w:pPr>
        <w:spacing w:after="160" w:line="259" w:lineRule="auto"/>
        <w:rPr>
          <w:rFonts w:cstheme="minorHAnsi"/>
          <w:sz w:val="16"/>
          <w:szCs w:val="16"/>
        </w:rPr>
      </w:pPr>
      <w:r w:rsidRPr="00FF4C73">
        <w:rPr>
          <w:rFonts w:cstheme="minorHAnsi"/>
          <w:sz w:val="16"/>
          <w:szCs w:val="16"/>
        </w:rPr>
        <w:t>9:</w:t>
      </w:r>
      <w:r w:rsidRPr="00FF4C73">
        <w:rPr>
          <w:rFonts w:cstheme="minorHAnsi"/>
          <w:sz w:val="16"/>
          <w:szCs w:val="16"/>
        </w:rPr>
        <w:tab/>
        <w:t>learn: 1.8275006</w:t>
      </w:r>
      <w:r w:rsidRPr="00FF4C73">
        <w:rPr>
          <w:rFonts w:cstheme="minorHAnsi"/>
          <w:sz w:val="16"/>
          <w:szCs w:val="16"/>
        </w:rPr>
        <w:tab/>
        <w:t>test: 1.8274505</w:t>
      </w:r>
      <w:r w:rsidRPr="00FF4C73">
        <w:rPr>
          <w:rFonts w:cstheme="minorHAnsi"/>
          <w:sz w:val="16"/>
          <w:szCs w:val="16"/>
        </w:rPr>
        <w:tab/>
        <w:t>best: 1.8274505 (9)</w:t>
      </w:r>
      <w:r w:rsidRPr="00FF4C73">
        <w:rPr>
          <w:rFonts w:cstheme="minorHAnsi"/>
          <w:sz w:val="16"/>
          <w:szCs w:val="16"/>
        </w:rPr>
        <w:tab/>
        <w:t>total: 44.5s</w:t>
      </w:r>
      <w:r w:rsidRPr="00FF4C73">
        <w:rPr>
          <w:rFonts w:cstheme="minorHAnsi"/>
          <w:sz w:val="16"/>
          <w:szCs w:val="16"/>
        </w:rPr>
        <w:tab/>
        <w:t>remaining: 1h 13m 29s</w:t>
      </w:r>
    </w:p>
    <w:p w14:paraId="009ABEFF" w14:textId="6DB08924" w:rsidR="00C954F0" w:rsidRPr="00FF4C73" w:rsidRDefault="00C954F0" w:rsidP="00C954F0">
      <w:pPr>
        <w:spacing w:after="160" w:line="259" w:lineRule="auto"/>
        <w:rPr>
          <w:rFonts w:cstheme="minorHAnsi"/>
          <w:sz w:val="16"/>
          <w:szCs w:val="16"/>
        </w:rPr>
      </w:pPr>
      <w:r w:rsidRPr="00FF4C73">
        <w:rPr>
          <w:rFonts w:cstheme="minorHAnsi"/>
          <w:sz w:val="16"/>
          <w:szCs w:val="16"/>
        </w:rPr>
        <w:t>10:</w:t>
      </w:r>
      <w:r w:rsidRPr="00FF4C73">
        <w:rPr>
          <w:rFonts w:cstheme="minorHAnsi"/>
          <w:sz w:val="16"/>
          <w:szCs w:val="16"/>
        </w:rPr>
        <w:tab/>
        <w:t>learn: 1.8125809</w:t>
      </w:r>
      <w:r w:rsidRPr="00FF4C73">
        <w:rPr>
          <w:rFonts w:cstheme="minorHAnsi"/>
          <w:sz w:val="16"/>
          <w:szCs w:val="16"/>
        </w:rPr>
        <w:tab/>
        <w:t>test: 1.8125151</w:t>
      </w:r>
      <w:r w:rsidRPr="00FF4C73">
        <w:rPr>
          <w:rFonts w:cstheme="minorHAnsi"/>
          <w:sz w:val="16"/>
          <w:szCs w:val="16"/>
        </w:rPr>
        <w:tab/>
        <w:t>best: 1.8125151 (10)</w:t>
      </w:r>
      <w:r w:rsidRPr="00FF4C73">
        <w:rPr>
          <w:rFonts w:cstheme="minorHAnsi"/>
          <w:sz w:val="16"/>
          <w:szCs w:val="16"/>
        </w:rPr>
        <w:tab/>
        <w:t>total: 48.9s</w:t>
      </w:r>
      <w:r w:rsidRPr="00FF4C73">
        <w:rPr>
          <w:rFonts w:cstheme="minorHAnsi"/>
          <w:sz w:val="16"/>
          <w:szCs w:val="16"/>
        </w:rPr>
        <w:tab/>
        <w:t>remaining: 1h 13m 13s</w:t>
      </w:r>
    </w:p>
    <w:p w14:paraId="4B9DF97A" w14:textId="5FD1E180" w:rsidR="00C954F0" w:rsidRPr="00FF4C73" w:rsidRDefault="00C954F0" w:rsidP="00C954F0">
      <w:pPr>
        <w:spacing w:after="160" w:line="259" w:lineRule="auto"/>
        <w:rPr>
          <w:rFonts w:cstheme="minorHAnsi"/>
          <w:sz w:val="16"/>
          <w:szCs w:val="16"/>
        </w:rPr>
      </w:pPr>
      <w:r w:rsidRPr="00FF4C73">
        <w:rPr>
          <w:rFonts w:cstheme="minorHAnsi"/>
          <w:sz w:val="16"/>
          <w:szCs w:val="16"/>
        </w:rPr>
        <w:t>100:</w:t>
      </w:r>
      <w:r w:rsidRPr="00FF4C73">
        <w:rPr>
          <w:rFonts w:cstheme="minorHAnsi"/>
          <w:sz w:val="16"/>
          <w:szCs w:val="16"/>
        </w:rPr>
        <w:tab/>
        <w:t>learn: 1.4723753</w:t>
      </w:r>
      <w:r w:rsidRPr="00FF4C73">
        <w:rPr>
          <w:rFonts w:cstheme="minorHAnsi"/>
          <w:sz w:val="16"/>
          <w:szCs w:val="16"/>
        </w:rPr>
        <w:tab/>
        <w:t>test: 1.4721771</w:t>
      </w:r>
      <w:r w:rsidRPr="00FF4C73">
        <w:rPr>
          <w:rFonts w:cstheme="minorHAnsi"/>
          <w:sz w:val="16"/>
          <w:szCs w:val="16"/>
        </w:rPr>
        <w:tab/>
        <w:t>best: 1.4721771 (100)</w:t>
      </w:r>
      <w:r w:rsidRPr="00FF4C73">
        <w:rPr>
          <w:rFonts w:cstheme="minorHAnsi"/>
          <w:sz w:val="16"/>
          <w:szCs w:val="16"/>
        </w:rPr>
        <w:tab/>
        <w:t>total: 6m 8s</w:t>
      </w:r>
      <w:r w:rsidRPr="00FF4C73">
        <w:rPr>
          <w:rFonts w:cstheme="minorHAnsi"/>
          <w:sz w:val="16"/>
          <w:szCs w:val="16"/>
        </w:rPr>
        <w:tab/>
        <w:t>remaining: 54m 41s</w:t>
      </w:r>
    </w:p>
    <w:p w14:paraId="0678AA0C" w14:textId="6C476A0D" w:rsidR="00C954F0" w:rsidRPr="00FF4C73" w:rsidRDefault="00C954F0" w:rsidP="00C954F0">
      <w:pPr>
        <w:spacing w:after="160" w:line="259" w:lineRule="auto"/>
        <w:rPr>
          <w:rFonts w:cstheme="minorHAnsi"/>
          <w:sz w:val="16"/>
          <w:szCs w:val="16"/>
        </w:rPr>
      </w:pPr>
      <w:r w:rsidRPr="00FF4C73">
        <w:rPr>
          <w:rFonts w:cstheme="minorHAnsi"/>
          <w:sz w:val="16"/>
          <w:szCs w:val="16"/>
        </w:rPr>
        <w:t>200:</w:t>
      </w:r>
      <w:r w:rsidRPr="00FF4C73">
        <w:rPr>
          <w:rFonts w:cstheme="minorHAnsi"/>
          <w:sz w:val="16"/>
          <w:szCs w:val="16"/>
        </w:rPr>
        <w:tab/>
        <w:t>learn: 1.3865690</w:t>
      </w:r>
      <w:r w:rsidRPr="00FF4C73">
        <w:rPr>
          <w:rFonts w:cstheme="minorHAnsi"/>
          <w:sz w:val="16"/>
          <w:szCs w:val="16"/>
        </w:rPr>
        <w:tab/>
        <w:t>test: 1.3862559</w:t>
      </w:r>
      <w:r w:rsidRPr="00FF4C73">
        <w:rPr>
          <w:rFonts w:cstheme="minorHAnsi"/>
          <w:sz w:val="16"/>
          <w:szCs w:val="16"/>
        </w:rPr>
        <w:tab/>
        <w:t>best: 1.3862559 (200)</w:t>
      </w:r>
      <w:r w:rsidRPr="00FF4C73">
        <w:rPr>
          <w:rFonts w:cstheme="minorHAnsi"/>
          <w:sz w:val="16"/>
          <w:szCs w:val="16"/>
        </w:rPr>
        <w:tab/>
        <w:t>total: 11m 55s</w:t>
      </w:r>
      <w:r w:rsidRPr="00FF4C73">
        <w:rPr>
          <w:rFonts w:cstheme="minorHAnsi"/>
          <w:sz w:val="16"/>
          <w:szCs w:val="16"/>
        </w:rPr>
        <w:tab/>
        <w:t>remaining: 47m 22s</w:t>
      </w:r>
    </w:p>
    <w:p w14:paraId="5E203C70" w14:textId="721F5808" w:rsidR="00C954F0" w:rsidRPr="00FF4C73" w:rsidRDefault="00C954F0" w:rsidP="00C954F0">
      <w:pPr>
        <w:spacing w:after="160" w:line="259" w:lineRule="auto"/>
        <w:rPr>
          <w:rFonts w:cstheme="minorHAnsi"/>
          <w:sz w:val="16"/>
          <w:szCs w:val="16"/>
        </w:rPr>
      </w:pPr>
      <w:r w:rsidRPr="00FF4C73">
        <w:rPr>
          <w:rFonts w:cstheme="minorHAnsi"/>
          <w:sz w:val="16"/>
          <w:szCs w:val="16"/>
        </w:rPr>
        <w:t>300:</w:t>
      </w:r>
      <w:r w:rsidRPr="00FF4C73">
        <w:rPr>
          <w:rFonts w:cstheme="minorHAnsi"/>
          <w:sz w:val="16"/>
          <w:szCs w:val="16"/>
        </w:rPr>
        <w:tab/>
        <w:t>learn: 1.3274386</w:t>
      </w:r>
      <w:r w:rsidRPr="00FF4C73">
        <w:rPr>
          <w:rFonts w:cstheme="minorHAnsi"/>
          <w:sz w:val="16"/>
          <w:szCs w:val="16"/>
        </w:rPr>
        <w:tab/>
        <w:t>test: 1.3271378</w:t>
      </w:r>
      <w:r w:rsidRPr="00FF4C73">
        <w:rPr>
          <w:rFonts w:cstheme="minorHAnsi"/>
          <w:sz w:val="16"/>
          <w:szCs w:val="16"/>
        </w:rPr>
        <w:tab/>
        <w:t>best: 1.3271378 (300)</w:t>
      </w:r>
      <w:r w:rsidRPr="00FF4C73">
        <w:rPr>
          <w:rFonts w:cstheme="minorHAnsi"/>
          <w:sz w:val="16"/>
          <w:szCs w:val="16"/>
        </w:rPr>
        <w:tab/>
        <w:t>total: 18m 5s</w:t>
      </w:r>
      <w:r w:rsidRPr="00FF4C73">
        <w:rPr>
          <w:rFonts w:cstheme="minorHAnsi"/>
          <w:sz w:val="16"/>
          <w:szCs w:val="16"/>
        </w:rPr>
        <w:tab/>
        <w:t>remaining: 42m 1s</w:t>
      </w:r>
    </w:p>
    <w:p w14:paraId="15BB89BA" w14:textId="28D7281E" w:rsidR="00C954F0" w:rsidRPr="00FF4C73" w:rsidRDefault="00C954F0" w:rsidP="00C954F0">
      <w:pPr>
        <w:spacing w:after="160" w:line="259" w:lineRule="auto"/>
        <w:rPr>
          <w:rFonts w:cstheme="minorHAnsi"/>
          <w:sz w:val="16"/>
          <w:szCs w:val="16"/>
        </w:rPr>
      </w:pPr>
      <w:r w:rsidRPr="00FF4C73">
        <w:rPr>
          <w:rFonts w:cstheme="minorHAnsi"/>
          <w:sz w:val="16"/>
          <w:szCs w:val="16"/>
        </w:rPr>
        <w:t>400:</w:t>
      </w:r>
      <w:r w:rsidRPr="00FF4C73">
        <w:rPr>
          <w:rFonts w:cstheme="minorHAnsi"/>
          <w:sz w:val="16"/>
          <w:szCs w:val="16"/>
        </w:rPr>
        <w:tab/>
        <w:t>learn: 1.2847891</w:t>
      </w:r>
      <w:r w:rsidRPr="00FF4C73">
        <w:rPr>
          <w:rFonts w:cstheme="minorHAnsi"/>
          <w:sz w:val="16"/>
          <w:szCs w:val="16"/>
        </w:rPr>
        <w:tab/>
        <w:t>test: 1.2842049</w:t>
      </w:r>
      <w:r w:rsidRPr="00FF4C73">
        <w:rPr>
          <w:rFonts w:cstheme="minorHAnsi"/>
          <w:sz w:val="16"/>
          <w:szCs w:val="16"/>
        </w:rPr>
        <w:tab/>
        <w:t>best: 1.2842049 (400)</w:t>
      </w:r>
      <w:r w:rsidRPr="00FF4C73">
        <w:rPr>
          <w:rFonts w:cstheme="minorHAnsi"/>
          <w:sz w:val="16"/>
          <w:szCs w:val="16"/>
        </w:rPr>
        <w:tab/>
        <w:t>total: 24m 20s</w:t>
      </w:r>
      <w:r w:rsidRPr="00FF4C73">
        <w:rPr>
          <w:rFonts w:cstheme="minorHAnsi"/>
          <w:sz w:val="16"/>
          <w:szCs w:val="16"/>
        </w:rPr>
        <w:tab/>
        <w:t>remaining: 36m 20s</w:t>
      </w:r>
    </w:p>
    <w:p w14:paraId="569F73C5" w14:textId="26C00831" w:rsidR="00C954F0" w:rsidRPr="00FF4C73" w:rsidRDefault="00C954F0" w:rsidP="00C954F0">
      <w:pPr>
        <w:spacing w:after="160" w:line="259" w:lineRule="auto"/>
        <w:rPr>
          <w:rFonts w:cstheme="minorHAnsi"/>
          <w:sz w:val="16"/>
          <w:szCs w:val="16"/>
        </w:rPr>
      </w:pPr>
      <w:r w:rsidRPr="00FF4C73">
        <w:rPr>
          <w:rFonts w:cstheme="minorHAnsi"/>
          <w:sz w:val="16"/>
          <w:szCs w:val="16"/>
        </w:rPr>
        <w:t>500:</w:t>
      </w:r>
      <w:r w:rsidRPr="00FF4C73">
        <w:rPr>
          <w:rFonts w:cstheme="minorHAnsi"/>
          <w:sz w:val="16"/>
          <w:szCs w:val="16"/>
        </w:rPr>
        <w:tab/>
        <w:t>learn: 1.2535299</w:t>
      </w:r>
      <w:r w:rsidRPr="00FF4C73">
        <w:rPr>
          <w:rFonts w:cstheme="minorHAnsi"/>
          <w:sz w:val="16"/>
          <w:szCs w:val="16"/>
        </w:rPr>
        <w:tab/>
        <w:t>test: 1.2528898</w:t>
      </w:r>
      <w:r w:rsidRPr="00FF4C73">
        <w:rPr>
          <w:rFonts w:cstheme="minorHAnsi"/>
          <w:sz w:val="16"/>
          <w:szCs w:val="16"/>
        </w:rPr>
        <w:tab/>
        <w:t>best: 1.2528898 (500)</w:t>
      </w:r>
      <w:r w:rsidRPr="00FF4C73">
        <w:rPr>
          <w:rFonts w:cstheme="minorHAnsi"/>
          <w:sz w:val="16"/>
          <w:szCs w:val="16"/>
        </w:rPr>
        <w:tab/>
        <w:t>total: 30m 35s</w:t>
      </w:r>
      <w:r w:rsidRPr="00FF4C73">
        <w:rPr>
          <w:rFonts w:cstheme="minorHAnsi"/>
          <w:sz w:val="16"/>
          <w:szCs w:val="16"/>
        </w:rPr>
        <w:tab/>
        <w:t>remaining: 30m 28s</w:t>
      </w:r>
    </w:p>
    <w:p w14:paraId="3E29262E" w14:textId="77777777" w:rsidR="00C954F0" w:rsidRPr="00FF4C73" w:rsidRDefault="00C954F0" w:rsidP="00C954F0">
      <w:pPr>
        <w:spacing w:after="160" w:line="259" w:lineRule="auto"/>
        <w:rPr>
          <w:rFonts w:cstheme="minorHAnsi"/>
          <w:sz w:val="16"/>
          <w:szCs w:val="16"/>
        </w:rPr>
      </w:pPr>
      <w:r w:rsidRPr="00FF4C73">
        <w:rPr>
          <w:rFonts w:cstheme="minorHAnsi"/>
          <w:sz w:val="16"/>
          <w:szCs w:val="16"/>
        </w:rPr>
        <w:t>600:</w:t>
      </w:r>
      <w:r w:rsidRPr="00FF4C73">
        <w:rPr>
          <w:rFonts w:cstheme="minorHAnsi"/>
          <w:sz w:val="16"/>
          <w:szCs w:val="16"/>
        </w:rPr>
        <w:tab/>
        <w:t>learn: 1.2219053</w:t>
      </w:r>
      <w:r w:rsidRPr="00FF4C73">
        <w:rPr>
          <w:rFonts w:cstheme="minorHAnsi"/>
          <w:sz w:val="16"/>
          <w:szCs w:val="16"/>
        </w:rPr>
        <w:tab/>
        <w:t>test: 1.2212602</w:t>
      </w:r>
      <w:r w:rsidRPr="00FF4C73">
        <w:rPr>
          <w:rFonts w:cstheme="minorHAnsi"/>
          <w:sz w:val="16"/>
          <w:szCs w:val="16"/>
        </w:rPr>
        <w:tab/>
        <w:t>best: 1.2212602 (600)</w:t>
      </w:r>
      <w:r w:rsidRPr="00FF4C73">
        <w:rPr>
          <w:rFonts w:cstheme="minorHAnsi"/>
          <w:sz w:val="16"/>
          <w:szCs w:val="16"/>
        </w:rPr>
        <w:tab/>
        <w:t>total: 36m 51s</w:t>
      </w:r>
      <w:r w:rsidRPr="00FF4C73">
        <w:rPr>
          <w:rFonts w:cstheme="minorHAnsi"/>
          <w:sz w:val="16"/>
          <w:szCs w:val="16"/>
        </w:rPr>
        <w:tab/>
        <w:t>remaining: 24m 27s</w:t>
      </w:r>
    </w:p>
    <w:p w14:paraId="4BAA95D7" w14:textId="557BE1E8" w:rsidR="00C954F0" w:rsidRPr="00FF4C73" w:rsidRDefault="00C954F0" w:rsidP="00C954F0">
      <w:pPr>
        <w:spacing w:after="160" w:line="259" w:lineRule="auto"/>
        <w:rPr>
          <w:rFonts w:cstheme="minorHAnsi"/>
          <w:sz w:val="16"/>
          <w:szCs w:val="16"/>
        </w:rPr>
      </w:pPr>
      <w:r w:rsidRPr="00FF4C73">
        <w:rPr>
          <w:rFonts w:cstheme="minorHAnsi"/>
          <w:sz w:val="16"/>
          <w:szCs w:val="16"/>
        </w:rPr>
        <w:t>700:</w:t>
      </w:r>
      <w:r w:rsidRPr="00FF4C73">
        <w:rPr>
          <w:rFonts w:cstheme="minorHAnsi"/>
          <w:sz w:val="16"/>
          <w:szCs w:val="16"/>
        </w:rPr>
        <w:tab/>
        <w:t>learn: 1.1981293</w:t>
      </w:r>
      <w:r w:rsidRPr="00FF4C73">
        <w:rPr>
          <w:rFonts w:cstheme="minorHAnsi"/>
          <w:sz w:val="16"/>
          <w:szCs w:val="16"/>
        </w:rPr>
        <w:tab/>
        <w:t>test: 1.1975124</w:t>
      </w:r>
      <w:r w:rsidRPr="00FF4C73">
        <w:rPr>
          <w:rFonts w:cstheme="minorHAnsi"/>
          <w:sz w:val="16"/>
          <w:szCs w:val="16"/>
        </w:rPr>
        <w:tab/>
        <w:t>best: 1.1975124 (700)</w:t>
      </w:r>
      <w:r w:rsidRPr="00FF4C73">
        <w:rPr>
          <w:rFonts w:cstheme="minorHAnsi"/>
          <w:sz w:val="16"/>
          <w:szCs w:val="16"/>
        </w:rPr>
        <w:tab/>
        <w:t>total: 42m 55s</w:t>
      </w:r>
      <w:r w:rsidRPr="00FF4C73">
        <w:rPr>
          <w:rFonts w:cstheme="minorHAnsi"/>
          <w:sz w:val="16"/>
          <w:szCs w:val="16"/>
        </w:rPr>
        <w:tab/>
        <w:t>remaining: 18m 18s</w:t>
      </w:r>
    </w:p>
    <w:p w14:paraId="6A433EDB" w14:textId="77777777" w:rsidR="00C954F0" w:rsidRPr="00FF4C73" w:rsidRDefault="00C954F0" w:rsidP="00C954F0">
      <w:pPr>
        <w:spacing w:after="160" w:line="259" w:lineRule="auto"/>
        <w:rPr>
          <w:rFonts w:cstheme="minorHAnsi"/>
          <w:sz w:val="16"/>
          <w:szCs w:val="16"/>
        </w:rPr>
      </w:pPr>
      <w:r w:rsidRPr="00FF4C73">
        <w:rPr>
          <w:rFonts w:cstheme="minorHAnsi"/>
          <w:sz w:val="16"/>
          <w:szCs w:val="16"/>
        </w:rPr>
        <w:t>800:</w:t>
      </w:r>
      <w:r w:rsidRPr="00FF4C73">
        <w:rPr>
          <w:rFonts w:cstheme="minorHAnsi"/>
          <w:sz w:val="16"/>
          <w:szCs w:val="16"/>
        </w:rPr>
        <w:tab/>
        <w:t>learn: 1.1778082</w:t>
      </w:r>
      <w:r w:rsidRPr="00FF4C73">
        <w:rPr>
          <w:rFonts w:cstheme="minorHAnsi"/>
          <w:sz w:val="16"/>
          <w:szCs w:val="16"/>
        </w:rPr>
        <w:tab/>
        <w:t>test: 1.1772590</w:t>
      </w:r>
      <w:r w:rsidRPr="00FF4C73">
        <w:rPr>
          <w:rFonts w:cstheme="minorHAnsi"/>
          <w:sz w:val="16"/>
          <w:szCs w:val="16"/>
        </w:rPr>
        <w:tab/>
        <w:t>best: 1.1772590 (800)</w:t>
      </w:r>
      <w:r w:rsidRPr="00FF4C73">
        <w:rPr>
          <w:rFonts w:cstheme="minorHAnsi"/>
          <w:sz w:val="16"/>
          <w:szCs w:val="16"/>
        </w:rPr>
        <w:tab/>
        <w:t>total: 48m 51s</w:t>
      </w:r>
      <w:r w:rsidRPr="00FF4C73">
        <w:rPr>
          <w:rFonts w:cstheme="minorHAnsi"/>
          <w:sz w:val="16"/>
          <w:szCs w:val="16"/>
        </w:rPr>
        <w:tab/>
        <w:t>remaining: 12m 8s</w:t>
      </w:r>
    </w:p>
    <w:p w14:paraId="30CF4B06" w14:textId="0FFAA7B3" w:rsidR="00C954F0" w:rsidRPr="00FF4C73" w:rsidRDefault="00C954F0" w:rsidP="00C954F0">
      <w:pPr>
        <w:spacing w:after="160" w:line="259" w:lineRule="auto"/>
        <w:rPr>
          <w:rFonts w:cstheme="minorHAnsi"/>
          <w:sz w:val="16"/>
          <w:szCs w:val="16"/>
        </w:rPr>
      </w:pPr>
      <w:r w:rsidRPr="00FF4C73">
        <w:rPr>
          <w:rFonts w:cstheme="minorHAnsi"/>
          <w:sz w:val="16"/>
          <w:szCs w:val="16"/>
        </w:rPr>
        <w:t>900:</w:t>
      </w:r>
      <w:r w:rsidRPr="00FF4C73">
        <w:rPr>
          <w:rFonts w:cstheme="minorHAnsi"/>
          <w:sz w:val="16"/>
          <w:szCs w:val="16"/>
        </w:rPr>
        <w:tab/>
        <w:t>learn: 1.1587090</w:t>
      </w:r>
      <w:r w:rsidRPr="00FF4C73">
        <w:rPr>
          <w:rFonts w:cstheme="minorHAnsi"/>
          <w:sz w:val="16"/>
          <w:szCs w:val="16"/>
        </w:rPr>
        <w:tab/>
        <w:t>test: 1.1581088</w:t>
      </w:r>
      <w:r w:rsidRPr="00FF4C73">
        <w:rPr>
          <w:rFonts w:cstheme="minorHAnsi"/>
          <w:sz w:val="16"/>
          <w:szCs w:val="16"/>
        </w:rPr>
        <w:tab/>
        <w:t>best: 1.1581088 (900)</w:t>
      </w:r>
      <w:r w:rsidRPr="00FF4C73">
        <w:rPr>
          <w:rFonts w:cstheme="minorHAnsi"/>
          <w:sz w:val="16"/>
          <w:szCs w:val="16"/>
        </w:rPr>
        <w:tab/>
        <w:t>total: 54m 47s</w:t>
      </w:r>
      <w:r w:rsidRPr="00FF4C73">
        <w:rPr>
          <w:rFonts w:cstheme="minorHAnsi"/>
          <w:sz w:val="16"/>
          <w:szCs w:val="16"/>
        </w:rPr>
        <w:tab/>
        <w:t>remaining: 6m 1s</w:t>
      </w:r>
    </w:p>
    <w:p w14:paraId="1B7DFB80" w14:textId="7424A260" w:rsidR="00C954F0" w:rsidRPr="00FF4C73" w:rsidRDefault="00C954F0" w:rsidP="00C954F0">
      <w:pPr>
        <w:spacing w:after="160" w:line="259" w:lineRule="auto"/>
        <w:rPr>
          <w:rFonts w:cstheme="minorHAnsi"/>
          <w:sz w:val="16"/>
          <w:szCs w:val="16"/>
        </w:rPr>
      </w:pPr>
      <w:r w:rsidRPr="00FF4C73">
        <w:rPr>
          <w:rFonts w:cstheme="minorHAnsi"/>
          <w:sz w:val="16"/>
          <w:szCs w:val="16"/>
        </w:rPr>
        <w:t>999:</w:t>
      </w:r>
      <w:r w:rsidRPr="00FF4C73">
        <w:rPr>
          <w:rFonts w:cstheme="minorHAnsi"/>
          <w:sz w:val="16"/>
          <w:szCs w:val="16"/>
        </w:rPr>
        <w:tab/>
        <w:t>learn: 1.1410593</w:t>
      </w:r>
      <w:r w:rsidRPr="00FF4C73">
        <w:rPr>
          <w:rFonts w:cstheme="minorHAnsi"/>
          <w:sz w:val="16"/>
          <w:szCs w:val="16"/>
        </w:rPr>
        <w:tab/>
        <w:t>test: 1.1404469</w:t>
      </w:r>
      <w:r w:rsidRPr="00FF4C73">
        <w:rPr>
          <w:rFonts w:cstheme="minorHAnsi"/>
          <w:sz w:val="16"/>
          <w:szCs w:val="16"/>
        </w:rPr>
        <w:tab/>
        <w:t>best: 1.1404469 (999)</w:t>
      </w:r>
      <w:r w:rsidRPr="00FF4C73">
        <w:rPr>
          <w:rFonts w:cstheme="minorHAnsi"/>
          <w:sz w:val="16"/>
          <w:szCs w:val="16"/>
        </w:rPr>
        <w:tab/>
        <w:t>total: 1h 38s</w:t>
      </w:r>
      <w:r w:rsidRPr="00FF4C73">
        <w:rPr>
          <w:rFonts w:cstheme="minorHAnsi"/>
          <w:sz w:val="16"/>
          <w:szCs w:val="16"/>
        </w:rPr>
        <w:tab/>
        <w:t>remaining: 0us</w:t>
      </w:r>
    </w:p>
    <w:p w14:paraId="3763C255" w14:textId="7031FCE4" w:rsidR="00C954F0" w:rsidRDefault="00C954F0" w:rsidP="00883326">
      <w:pPr>
        <w:rPr>
          <w:lang w:eastAsia="zh-CN"/>
        </w:rPr>
      </w:pPr>
    </w:p>
    <w:p w14:paraId="38968EDB" w14:textId="7DB025DD" w:rsidR="00C954F0" w:rsidRDefault="00C954F0" w:rsidP="00C954F0">
      <w:pPr>
        <w:jc w:val="center"/>
        <w:rPr>
          <w:lang w:eastAsia="zh-CN"/>
        </w:rPr>
      </w:pPr>
      <w:r>
        <w:rPr>
          <w:lang w:eastAsia="zh-CN"/>
        </w:rPr>
        <w:t>Progress of Catboost Regression</w:t>
      </w:r>
    </w:p>
    <w:p w14:paraId="633A2BC4" w14:textId="69A9958E" w:rsidR="00883326" w:rsidRDefault="00C954F0" w:rsidP="00883326">
      <w:pPr>
        <w:rPr>
          <w:lang w:eastAsia="zh-CN"/>
        </w:rPr>
      </w:pPr>
      <w:r>
        <w:rPr>
          <w:noProof/>
          <w:lang w:eastAsia="zh-CN"/>
        </w:rPr>
        <mc:AlternateContent>
          <mc:Choice Requires="wps">
            <w:drawing>
              <wp:anchor distT="45720" distB="45720" distL="114300" distR="114300" simplePos="0" relativeHeight="251659264" behindDoc="0" locked="0" layoutInCell="1" allowOverlap="1" wp14:anchorId="4378F863" wp14:editId="7E268EAD">
                <wp:simplePos x="0" y="0"/>
                <wp:positionH relativeFrom="column">
                  <wp:posOffset>440690</wp:posOffset>
                </wp:positionH>
                <wp:positionV relativeFrom="paragraph">
                  <wp:posOffset>1108075</wp:posOffset>
                </wp:positionV>
                <wp:extent cx="597535" cy="414020"/>
                <wp:effectExtent l="0" t="3492" r="27622" b="27623"/>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7535" cy="414020"/>
                        </a:xfrm>
                        <a:prstGeom prst="rect">
                          <a:avLst/>
                        </a:prstGeom>
                        <a:solidFill>
                          <a:srgbClr val="FFFFFF"/>
                        </a:solidFill>
                        <a:ln w="9525">
                          <a:solidFill>
                            <a:srgbClr val="000000"/>
                          </a:solidFill>
                          <a:miter lim="800000"/>
                          <a:headEnd/>
                          <a:tailEnd/>
                        </a:ln>
                      </wps:spPr>
                      <wps:txbx>
                        <w:txbxContent>
                          <w:p w14:paraId="4A334493" w14:textId="7786657A" w:rsidR="0029790B" w:rsidRDefault="0029790B">
                            <w:r>
                              <w:t>RMSE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8F863" id="_x0000_t202" coordsize="21600,21600" o:spt="202" path="m,l,21600r21600,l21600,xe">
                <v:stroke joinstyle="miter"/>
                <v:path gradientshapeok="t" o:connecttype="rect"/>
              </v:shapetype>
              <v:shape id="Text Box 2" o:spid="_x0000_s1026" type="#_x0000_t202" style="position:absolute;margin-left:34.7pt;margin-top:87.25pt;width:47.05pt;height:32.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">
                <v:textbox>
                  <w:txbxContent>
                    <w:p w14:paraId="4A334493" w14:textId="7786657A" w:rsidR="0029790B" w:rsidRDefault="0029790B">
                      <w:r>
                        <w:t>RMSE</w:t>
                      </w:r>
                    </w:p>
                  </w:txbxContent>
                </v:textbox>
                <w10:wrap type="square"/>
              </v:shape>
            </w:pict>
          </mc:Fallback>
        </mc:AlternateContent>
      </w:r>
      <w:r w:rsidR="00883326">
        <w:rPr>
          <w:lang w:eastAsia="zh-CN"/>
        </w:rPr>
        <w:t xml:space="preserve">     </w:t>
      </w:r>
      <w:r w:rsidR="00883326">
        <w:rPr>
          <w:noProof/>
        </w:rPr>
        <w:drawing>
          <wp:inline distT="0" distB="0" distL="0" distR="0" wp14:anchorId="12A9C21B" wp14:editId="49507CC4">
            <wp:extent cx="3890644"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94862" cy="2504612"/>
                    </a:xfrm>
                    <a:prstGeom prst="rect">
                      <a:avLst/>
                    </a:prstGeom>
                    <a:noFill/>
                    <a:ln>
                      <a:noFill/>
                    </a:ln>
                  </pic:spPr>
                </pic:pic>
              </a:graphicData>
            </a:graphic>
          </wp:inline>
        </w:drawing>
      </w:r>
    </w:p>
    <w:p w14:paraId="63B35393" w14:textId="3DA730F2" w:rsidR="00883326" w:rsidRDefault="00883326" w:rsidP="00C954F0">
      <w:pPr>
        <w:jc w:val="center"/>
        <w:rPr>
          <w:lang w:eastAsia="zh-CN"/>
        </w:rPr>
      </w:pPr>
      <w:r>
        <w:rPr>
          <w:lang w:eastAsia="zh-CN"/>
        </w:rPr>
        <w:t>Iteration</w:t>
      </w:r>
    </w:p>
    <w:p w14:paraId="6053C7A8" w14:textId="77777777" w:rsidR="00883326" w:rsidRDefault="00883326" w:rsidP="00883326">
      <w:pPr>
        <w:rPr>
          <w:lang w:eastAsia="zh-CN"/>
        </w:rPr>
      </w:pPr>
    </w:p>
    <w:p w14:paraId="7E389A35" w14:textId="522976FF" w:rsidR="00883326" w:rsidRDefault="00C954F0" w:rsidP="00DF6ADC">
      <w:r>
        <w:t xml:space="preserve">The </w:t>
      </w:r>
      <w:r w:rsidR="001E48C6">
        <w:t>root mean squared error</w:t>
      </w:r>
      <w:r>
        <w:t xml:space="preserve"> drops very fast in the first 50 or so iteration from 2.</w:t>
      </w:r>
      <w:r w:rsidR="001E48C6">
        <w:t>07 to 1.56. After that point, the progression becomes slower and slower.</w:t>
      </w:r>
    </w:p>
    <w:p w14:paraId="49DB21BB" w14:textId="77777777" w:rsidR="00C954F0" w:rsidRDefault="00C954F0" w:rsidP="00DF6ADC"/>
    <w:p w14:paraId="0AB70E6C" w14:textId="24CC9116" w:rsidR="00DF6ADC" w:rsidRDefault="00883326" w:rsidP="00DF6ADC">
      <w:r>
        <w:rPr>
          <w:noProof/>
        </w:rPr>
        <w:drawing>
          <wp:inline distT="0" distB="0" distL="0" distR="0" wp14:anchorId="4425F845" wp14:editId="006EB345">
            <wp:extent cx="4622800" cy="308989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0077" cy="3094756"/>
                    </a:xfrm>
                    <a:prstGeom prst="rect">
                      <a:avLst/>
                    </a:prstGeom>
                    <a:noFill/>
                    <a:ln>
                      <a:noFill/>
                    </a:ln>
                  </pic:spPr>
                </pic:pic>
              </a:graphicData>
            </a:graphic>
          </wp:inline>
        </w:drawing>
      </w:r>
    </w:p>
    <w:p w14:paraId="56E6B05D" w14:textId="5A357F87" w:rsidR="001E48C6" w:rsidRDefault="001E48C6" w:rsidP="00DF6ADC">
      <w:r>
        <w:t xml:space="preserve">Meter type has the highest feature importance, which is in line with our EDA previously that shows significantly differently usage </w:t>
      </w:r>
      <w:r w:rsidR="004A7C3E">
        <w:t>of the four distinctive types of energy</w:t>
      </w:r>
      <w:r w:rsidR="0029790B">
        <w:t xml:space="preserve"> </w:t>
      </w:r>
      <w:r w:rsidR="004A7C3E">
        <w:t>(see below again).</w:t>
      </w:r>
    </w:p>
    <w:p w14:paraId="26495647" w14:textId="77777777" w:rsidR="004A7C3E" w:rsidRDefault="004A7C3E" w:rsidP="004A7C3E">
      <w:r>
        <w:rPr>
          <w:noProof/>
        </w:rPr>
        <w:drawing>
          <wp:inline distT="0" distB="0" distL="0" distR="0" wp14:anchorId="4CF7D6E7" wp14:editId="2A90F4B9">
            <wp:extent cx="4274820" cy="2515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b="8445"/>
                    <a:stretch/>
                  </pic:blipFill>
                  <pic:spPr bwMode="auto">
                    <a:xfrm>
                      <a:off x="0" y="0"/>
                      <a:ext cx="4316107" cy="2540209"/>
                    </a:xfrm>
                    <a:prstGeom prst="rect">
                      <a:avLst/>
                    </a:prstGeom>
                    <a:noFill/>
                    <a:ln>
                      <a:noFill/>
                    </a:ln>
                    <a:extLst>
                      <a:ext uri="{53640926-AAD7-44D8-BBD7-CCE9431645EC}">
                        <a14:shadowObscured xmlns:a14="http://schemas.microsoft.com/office/drawing/2010/main"/>
                      </a:ext>
                    </a:extLst>
                  </pic:spPr>
                </pic:pic>
              </a:graphicData>
            </a:graphic>
          </wp:inline>
        </w:drawing>
      </w:r>
    </w:p>
    <w:p w14:paraId="667FB962" w14:textId="649E2705" w:rsidR="004A7C3E" w:rsidRDefault="004A7C3E" w:rsidP="004A7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eastAsia="zh-CN"/>
        </w:rPr>
      </w:pPr>
      <w:r w:rsidRPr="006F79F0">
        <w:rPr>
          <w:rFonts w:ascii="Courier New" w:eastAsia="Times New Roman" w:hAnsi="Courier New" w:cs="Courier New"/>
          <w:color w:val="000000"/>
          <w:sz w:val="21"/>
          <w:szCs w:val="21"/>
          <w:lang w:eastAsia="zh-CN"/>
        </w:rPr>
        <w:t>{0: 'electricity', 1: 'chilled</w:t>
      </w:r>
      <w:r w:rsidR="00B30067">
        <w:rPr>
          <w:rFonts w:ascii="Courier New" w:eastAsia="Times New Roman" w:hAnsi="Courier New" w:cs="Courier New"/>
          <w:color w:val="000000"/>
          <w:sz w:val="21"/>
          <w:szCs w:val="21"/>
          <w:lang w:eastAsia="zh-CN"/>
        </w:rPr>
        <w:t xml:space="preserve"> </w:t>
      </w:r>
      <w:r w:rsidRPr="006F79F0">
        <w:rPr>
          <w:rFonts w:ascii="Courier New" w:eastAsia="Times New Roman" w:hAnsi="Courier New" w:cs="Courier New"/>
          <w:color w:val="000000"/>
          <w:sz w:val="21"/>
          <w:szCs w:val="21"/>
          <w:lang w:eastAsia="zh-CN"/>
        </w:rPr>
        <w:t>water', 2: 'steam', 3: 'hot</w:t>
      </w:r>
      <w:r w:rsidR="00B30067">
        <w:rPr>
          <w:rFonts w:ascii="Courier New" w:eastAsia="Times New Roman" w:hAnsi="Courier New" w:cs="Courier New"/>
          <w:color w:val="000000"/>
          <w:sz w:val="21"/>
          <w:szCs w:val="21"/>
          <w:lang w:eastAsia="zh-CN"/>
        </w:rPr>
        <w:t xml:space="preserve"> </w:t>
      </w:r>
      <w:r w:rsidRPr="006F79F0">
        <w:rPr>
          <w:rFonts w:ascii="Courier New" w:eastAsia="Times New Roman" w:hAnsi="Courier New" w:cs="Courier New"/>
          <w:color w:val="000000"/>
          <w:sz w:val="21"/>
          <w:szCs w:val="21"/>
          <w:lang w:eastAsia="zh-CN"/>
        </w:rPr>
        <w:t>water'}</w:t>
      </w:r>
    </w:p>
    <w:p w14:paraId="2F9E52E5" w14:textId="77777777" w:rsidR="005541B9" w:rsidRDefault="005541B9" w:rsidP="005541B9"/>
    <w:p w14:paraId="00B120F0" w14:textId="32711835" w:rsidR="004A7C3E" w:rsidRDefault="005541B9" w:rsidP="00DF6ADC">
      <w:r>
        <w:t xml:space="preserve">The feature importance of square_feet, building_id </w:t>
      </w:r>
      <w:r w:rsidR="00FB0260">
        <w:t>is</w:t>
      </w:r>
      <w:r>
        <w:t xml:space="preserve"> slightly smaller than that of meter. The 4</w:t>
      </w:r>
      <w:r w:rsidRPr="005541B9">
        <w:rPr>
          <w:vertAlign w:val="superscript"/>
        </w:rPr>
        <w:t>th</w:t>
      </w:r>
      <w:r>
        <w:t xml:space="preserve"> highest feature importance is air</w:t>
      </w:r>
      <w:r w:rsidR="00FB0260">
        <w:t xml:space="preserve"> temperature</w:t>
      </w:r>
      <w:r>
        <w:t xml:space="preserve">, which drops more than 50% than the </w:t>
      </w:r>
      <w:r w:rsidR="00FB0260">
        <w:t>higher-ranking</w:t>
      </w:r>
      <w:r>
        <w:t xml:space="preserve"> features.</w:t>
      </w:r>
    </w:p>
    <w:p w14:paraId="3DC93653" w14:textId="4059B5ED" w:rsidR="004A7C3E" w:rsidRDefault="004A7C3E" w:rsidP="00DF6ADC">
      <w:r>
        <w:lastRenderedPageBreak/>
        <w:t xml:space="preserve">The feature importance of dayofyear, hour, weekofyear are in descending order, indicating daily sum of energy usage is more suited for information gain. hourly usage is probably too noisy and weekly usage </w:t>
      </w:r>
      <w:r w:rsidR="005541B9">
        <w:t>averages</w:t>
      </w:r>
      <w:r>
        <w:t xml:space="preserve"> out some information.</w:t>
      </w:r>
    </w:p>
    <w:p w14:paraId="4CA50FCD" w14:textId="604D1F11" w:rsidR="004B1BBD" w:rsidRDefault="00E51E0D" w:rsidP="00DF6ADC">
      <w:r>
        <w:t>Among the weather features, air</w:t>
      </w:r>
      <w:r w:rsidR="00FB0260">
        <w:t xml:space="preserve"> temperature</w:t>
      </w:r>
      <w:r>
        <w:t xml:space="preserve"> is the most important. </w:t>
      </w:r>
      <w:r w:rsidR="00FB0260">
        <w:t>Precipitation</w:t>
      </w:r>
      <w:r>
        <w:t xml:space="preserve"> has very minimal effect on energy. dew_temperature is in between.</w:t>
      </w:r>
    </w:p>
    <w:p w14:paraId="26A0FF1C" w14:textId="301D381C" w:rsidR="004B1BBD" w:rsidRDefault="004B1BBD" w:rsidP="00DF6ADC">
      <w:r>
        <w:t>The wind speed/beaufort</w:t>
      </w:r>
      <w:r w:rsidR="00FB0260">
        <w:t xml:space="preserve"> </w:t>
      </w:r>
      <w:r>
        <w:t>scale and cloud coverage show no effect on energy usage</w:t>
      </w:r>
      <w:r w:rsidR="00D15143">
        <w:t>.</w:t>
      </w:r>
    </w:p>
    <w:p w14:paraId="42D70AC8" w14:textId="77777777" w:rsidR="00F92880" w:rsidRDefault="00F92880" w:rsidP="00DF6ADC"/>
    <w:p w14:paraId="58359D68" w14:textId="746A19C3" w:rsidR="005541B9" w:rsidRDefault="00F92880" w:rsidP="00F92880">
      <w:pPr>
        <w:pStyle w:val="Heading3"/>
      </w:pPr>
      <w:bookmarkStart w:id="28" w:name="_Toc52275515"/>
      <w:r>
        <w:t>LightGBM</w:t>
      </w:r>
      <w:bookmarkEnd w:id="28"/>
    </w:p>
    <w:p w14:paraId="68088D84" w14:textId="2FA96311" w:rsidR="00F92880" w:rsidRDefault="00A13B3C" w:rsidP="00F92880">
      <w:r>
        <w:t>Initial test score</w:t>
      </w:r>
      <w:r w:rsidR="007937F9">
        <w:t xml:space="preserve">s (RMSE) from using LightGBM were about 1.2, which is a lot better than using Catboost (~1.6). </w:t>
      </w:r>
      <w:r w:rsidR="00860DA4">
        <w:t>Computation time is about 12</w:t>
      </w:r>
      <w:r w:rsidR="000A4AD2">
        <w:t xml:space="preserve"> </w:t>
      </w:r>
      <w:r w:rsidR="00860DA4">
        <w:t>min</w:t>
      </w:r>
      <w:r w:rsidR="001824EC">
        <w:t xml:space="preserve">, which is about 3 times shorter than using </w:t>
      </w:r>
      <w:r w:rsidR="00860DA4">
        <w:t xml:space="preserve">Catboost to get the similar score. </w:t>
      </w:r>
      <w:r w:rsidR="0044417A">
        <w:t xml:space="preserve">For this particular task, LightGBM performs much better that Catboost. </w:t>
      </w:r>
      <w:r w:rsidR="009D327B">
        <w:t xml:space="preserve">It seems that </w:t>
      </w:r>
      <w:r w:rsidR="001824EC">
        <w:t xml:space="preserve">prediction shift caused by </w:t>
      </w:r>
      <w:r w:rsidR="009D327B">
        <w:t>target leak is not a severe problem, which LightGBM ignores while Catboost prevents.</w:t>
      </w:r>
    </w:p>
    <w:p w14:paraId="10B23BA7" w14:textId="63CE1947" w:rsidR="009D327B" w:rsidRPr="009D327B" w:rsidRDefault="00F92880" w:rsidP="009D327B">
      <w:r>
        <w:t xml:space="preserve">KFold cross validation </w:t>
      </w:r>
      <w:r w:rsidR="009D327B">
        <w:t xml:space="preserve">results </w:t>
      </w:r>
      <w:r>
        <w:t>are compared</w:t>
      </w:r>
      <w:r w:rsidR="009D327B">
        <w:t xml:space="preserve"> in the table below. Time features like ‘</w:t>
      </w:r>
      <w:r w:rsidR="009D327B" w:rsidRPr="009D327B">
        <w:t>['hour', 'dayofyear', 'weekofyear', 'month'] are treated either as integer or category</w:t>
      </w:r>
      <w:r w:rsidR="009D327B">
        <w:t>. It is found that those time features as integer significantly improve the test score from 1.283 to 1.020. This result is similar to what is found in CatBoost. By removing those additional time features, the test score also slightly improves but not as much as keeping them as integer.</w:t>
      </w:r>
    </w:p>
    <w:p w14:paraId="13B096FF" w14:textId="0F6334C5" w:rsidR="007937F9" w:rsidRPr="007937F9" w:rsidRDefault="00307970" w:rsidP="009D327B">
      <w:pPr>
        <w:jc w:val="center"/>
        <w:rPr>
          <w:b/>
          <w:bCs/>
        </w:rPr>
      </w:pPr>
      <w:r>
        <w:rPr>
          <w:b/>
          <w:bCs/>
        </w:rPr>
        <w:t xml:space="preserve">LightGBM </w:t>
      </w:r>
      <w:r w:rsidR="007937F9" w:rsidRPr="007937F9">
        <w:rPr>
          <w:b/>
          <w:bCs/>
        </w:rPr>
        <w:t>RMSE test scores</w:t>
      </w:r>
      <w:r w:rsidR="00860DA4">
        <w:rPr>
          <w:b/>
          <w:bCs/>
        </w:rPr>
        <w:t>, KFold = 5</w:t>
      </w:r>
    </w:p>
    <w:tbl>
      <w:tblPr>
        <w:tblStyle w:val="TableGrid"/>
        <w:tblW w:w="0" w:type="auto"/>
        <w:tblLook w:val="04A0" w:firstRow="1" w:lastRow="0" w:firstColumn="1" w:lastColumn="0" w:noHBand="0" w:noVBand="1"/>
      </w:tblPr>
      <w:tblGrid>
        <w:gridCol w:w="2785"/>
        <w:gridCol w:w="2790"/>
        <w:gridCol w:w="2880"/>
      </w:tblGrid>
      <w:tr w:rsidR="009D327B" w:rsidRPr="00235D20" w14:paraId="026E44C6" w14:textId="77777777" w:rsidTr="009D327B">
        <w:tc>
          <w:tcPr>
            <w:tcW w:w="2785" w:type="dxa"/>
          </w:tcPr>
          <w:p w14:paraId="60DFB22B" w14:textId="77777777" w:rsidR="009D327B" w:rsidRPr="00235D20" w:rsidRDefault="009D327B" w:rsidP="00860DA4">
            <w:pPr>
              <w:rPr>
                <w:sz w:val="18"/>
                <w:szCs w:val="18"/>
              </w:rPr>
            </w:pPr>
            <w:r w:rsidRPr="00235D20">
              <w:rPr>
                <w:sz w:val="18"/>
                <w:szCs w:val="18"/>
              </w:rPr>
              <w:t>int: ['hour', 'dayofyear', 'weekofyear', 'month']</w:t>
            </w:r>
          </w:p>
          <w:p w14:paraId="00C31456" w14:textId="77777777" w:rsidR="009D327B" w:rsidRPr="00235D20" w:rsidRDefault="009D327B" w:rsidP="00860DA4">
            <w:pPr>
              <w:rPr>
                <w:sz w:val="18"/>
                <w:szCs w:val="18"/>
              </w:rPr>
            </w:pPr>
            <w:r w:rsidRPr="00235D20">
              <w:rPr>
                <w:sz w:val="18"/>
                <w:szCs w:val="18"/>
              </w:rPr>
              <w:t>cat: ['primary_use']</w:t>
            </w:r>
          </w:p>
          <w:p w14:paraId="56EFCC41" w14:textId="47FADCDE" w:rsidR="009D327B" w:rsidRPr="00235D20" w:rsidRDefault="009D327B" w:rsidP="00860DA4">
            <w:pPr>
              <w:rPr>
                <w:sz w:val="18"/>
                <w:szCs w:val="18"/>
              </w:rPr>
            </w:pPr>
            <w:r w:rsidRPr="00235D20">
              <w:rPr>
                <w:sz w:val="18"/>
                <w:szCs w:val="18"/>
              </w:rPr>
              <w:t>‘</w:t>
            </w:r>
            <w:proofErr w:type="spellStart"/>
            <w:r w:rsidRPr="00235D20">
              <w:rPr>
                <w:sz w:val="18"/>
                <w:szCs w:val="18"/>
              </w:rPr>
              <w:t>feature_fraction</w:t>
            </w:r>
            <w:proofErr w:type="spellEnd"/>
            <w:r w:rsidRPr="00235D20">
              <w:rPr>
                <w:sz w:val="18"/>
                <w:szCs w:val="18"/>
              </w:rPr>
              <w:t>’: 0.85</w:t>
            </w:r>
            <w:r>
              <w:rPr>
                <w:sz w:val="18"/>
                <w:szCs w:val="18"/>
              </w:rPr>
              <w:t xml:space="preserve"> </w:t>
            </w:r>
          </w:p>
        </w:tc>
        <w:tc>
          <w:tcPr>
            <w:tcW w:w="2790" w:type="dxa"/>
          </w:tcPr>
          <w:p w14:paraId="487BCF7A" w14:textId="77777777" w:rsidR="009D327B" w:rsidRPr="00235D20" w:rsidRDefault="009D327B" w:rsidP="00860DA4">
            <w:pPr>
              <w:rPr>
                <w:sz w:val="18"/>
                <w:szCs w:val="18"/>
              </w:rPr>
            </w:pPr>
            <w:r w:rsidRPr="00235D20">
              <w:rPr>
                <w:sz w:val="18"/>
                <w:szCs w:val="18"/>
              </w:rPr>
              <w:t>cat: ['hour', 'dayofyear', 'weekofyear', 'month']</w:t>
            </w:r>
          </w:p>
          <w:p w14:paraId="50D355E8" w14:textId="77777777" w:rsidR="009D327B" w:rsidRPr="00235D20" w:rsidRDefault="009D327B" w:rsidP="00860DA4">
            <w:pPr>
              <w:rPr>
                <w:sz w:val="18"/>
                <w:szCs w:val="18"/>
              </w:rPr>
            </w:pPr>
            <w:r w:rsidRPr="00235D20">
              <w:rPr>
                <w:sz w:val="18"/>
                <w:szCs w:val="18"/>
              </w:rPr>
              <w:t>cat: ['primary_use']</w:t>
            </w:r>
          </w:p>
          <w:p w14:paraId="56939646" w14:textId="7DF81400" w:rsidR="009D327B" w:rsidRPr="00235D20" w:rsidRDefault="009D327B" w:rsidP="00860DA4">
            <w:pPr>
              <w:rPr>
                <w:sz w:val="18"/>
                <w:szCs w:val="18"/>
              </w:rPr>
            </w:pPr>
            <w:r w:rsidRPr="00235D20">
              <w:rPr>
                <w:sz w:val="18"/>
                <w:szCs w:val="18"/>
              </w:rPr>
              <w:t>‘</w:t>
            </w:r>
            <w:proofErr w:type="spellStart"/>
            <w:r w:rsidRPr="00235D20">
              <w:rPr>
                <w:sz w:val="18"/>
                <w:szCs w:val="18"/>
              </w:rPr>
              <w:t>feature_fraction</w:t>
            </w:r>
            <w:proofErr w:type="spellEnd"/>
            <w:r w:rsidRPr="00235D20">
              <w:rPr>
                <w:sz w:val="18"/>
                <w:szCs w:val="18"/>
              </w:rPr>
              <w:t>’: 0.85</w:t>
            </w:r>
            <w:r>
              <w:rPr>
                <w:sz w:val="18"/>
                <w:szCs w:val="18"/>
              </w:rPr>
              <w:t xml:space="preserve"> </w:t>
            </w:r>
          </w:p>
        </w:tc>
        <w:tc>
          <w:tcPr>
            <w:tcW w:w="2880" w:type="dxa"/>
          </w:tcPr>
          <w:p w14:paraId="76F8D1F8" w14:textId="77777777" w:rsidR="009D327B" w:rsidRPr="00235D20" w:rsidRDefault="009D327B" w:rsidP="00860DA4">
            <w:pPr>
              <w:rPr>
                <w:sz w:val="18"/>
                <w:szCs w:val="18"/>
              </w:rPr>
            </w:pPr>
            <w:r w:rsidRPr="00235D20">
              <w:rPr>
                <w:sz w:val="18"/>
                <w:szCs w:val="18"/>
              </w:rPr>
              <w:t>remove ['hour', 'dayofyear', 'weekofyear', 'month']</w:t>
            </w:r>
          </w:p>
          <w:p w14:paraId="429C0F6E" w14:textId="77777777" w:rsidR="009D327B" w:rsidRPr="00235D20" w:rsidRDefault="009D327B" w:rsidP="00860DA4">
            <w:pPr>
              <w:rPr>
                <w:sz w:val="18"/>
                <w:szCs w:val="18"/>
              </w:rPr>
            </w:pPr>
            <w:r w:rsidRPr="00235D20">
              <w:rPr>
                <w:sz w:val="18"/>
                <w:szCs w:val="18"/>
              </w:rPr>
              <w:t>cat: ['primary_use']</w:t>
            </w:r>
          </w:p>
          <w:p w14:paraId="7808BE02" w14:textId="31243EA9" w:rsidR="009D327B" w:rsidRPr="00235D20" w:rsidRDefault="009D327B" w:rsidP="00860DA4">
            <w:pPr>
              <w:rPr>
                <w:sz w:val="18"/>
                <w:szCs w:val="18"/>
              </w:rPr>
            </w:pPr>
            <w:r w:rsidRPr="00235D20">
              <w:rPr>
                <w:sz w:val="18"/>
                <w:szCs w:val="18"/>
              </w:rPr>
              <w:t>‘</w:t>
            </w:r>
            <w:proofErr w:type="spellStart"/>
            <w:r w:rsidRPr="00235D20">
              <w:rPr>
                <w:sz w:val="18"/>
                <w:szCs w:val="18"/>
              </w:rPr>
              <w:t>feature_fraction</w:t>
            </w:r>
            <w:proofErr w:type="spellEnd"/>
            <w:r w:rsidRPr="00235D20">
              <w:rPr>
                <w:sz w:val="18"/>
                <w:szCs w:val="18"/>
              </w:rPr>
              <w:t>’: 0.85</w:t>
            </w:r>
            <w:r>
              <w:rPr>
                <w:sz w:val="18"/>
                <w:szCs w:val="18"/>
              </w:rPr>
              <w:t xml:space="preserve"> </w:t>
            </w:r>
          </w:p>
        </w:tc>
      </w:tr>
      <w:tr w:rsidR="009D327B" w:rsidRPr="00235D20" w14:paraId="465CC932" w14:textId="77777777" w:rsidTr="009D327B">
        <w:tc>
          <w:tcPr>
            <w:tcW w:w="2785" w:type="dxa"/>
          </w:tcPr>
          <w:p w14:paraId="4D48F226" w14:textId="7E2CB47B" w:rsidR="009D327B" w:rsidRPr="00235D20" w:rsidRDefault="009D327B" w:rsidP="006B59AC">
            <w:pPr>
              <w:jc w:val="center"/>
              <w:rPr>
                <w:sz w:val="18"/>
                <w:szCs w:val="18"/>
              </w:rPr>
            </w:pPr>
            <w:r w:rsidRPr="00235D20">
              <w:rPr>
                <w:sz w:val="18"/>
                <w:szCs w:val="18"/>
              </w:rPr>
              <w:t>0.952</w:t>
            </w:r>
          </w:p>
        </w:tc>
        <w:tc>
          <w:tcPr>
            <w:tcW w:w="2790" w:type="dxa"/>
          </w:tcPr>
          <w:p w14:paraId="027E7EB7" w14:textId="14CB87AC" w:rsidR="009D327B" w:rsidRPr="00235D20" w:rsidRDefault="009D327B" w:rsidP="006B59AC">
            <w:pPr>
              <w:jc w:val="center"/>
              <w:rPr>
                <w:sz w:val="18"/>
                <w:szCs w:val="18"/>
              </w:rPr>
            </w:pPr>
            <w:r w:rsidRPr="00235D20">
              <w:rPr>
                <w:sz w:val="18"/>
                <w:szCs w:val="18"/>
              </w:rPr>
              <w:t>1.424</w:t>
            </w:r>
          </w:p>
        </w:tc>
        <w:tc>
          <w:tcPr>
            <w:tcW w:w="2880" w:type="dxa"/>
          </w:tcPr>
          <w:p w14:paraId="49CFDCF7" w14:textId="31C9586C" w:rsidR="009D327B" w:rsidRPr="00235D20" w:rsidRDefault="009D327B" w:rsidP="006B59AC">
            <w:pPr>
              <w:jc w:val="center"/>
              <w:rPr>
                <w:sz w:val="18"/>
                <w:szCs w:val="18"/>
              </w:rPr>
            </w:pPr>
            <w:r w:rsidRPr="00235D20">
              <w:rPr>
                <w:sz w:val="18"/>
                <w:szCs w:val="18"/>
              </w:rPr>
              <w:t>1.235</w:t>
            </w:r>
          </w:p>
        </w:tc>
      </w:tr>
      <w:tr w:rsidR="009D327B" w:rsidRPr="00235D20" w14:paraId="2FAF2ACF" w14:textId="77777777" w:rsidTr="009D327B">
        <w:tc>
          <w:tcPr>
            <w:tcW w:w="2785" w:type="dxa"/>
          </w:tcPr>
          <w:p w14:paraId="2F80015A" w14:textId="6D73291E" w:rsidR="009D327B" w:rsidRPr="00235D20" w:rsidRDefault="009D327B" w:rsidP="006B59AC">
            <w:pPr>
              <w:jc w:val="center"/>
              <w:rPr>
                <w:sz w:val="18"/>
                <w:szCs w:val="18"/>
              </w:rPr>
            </w:pPr>
            <w:r w:rsidRPr="00235D20">
              <w:rPr>
                <w:sz w:val="18"/>
                <w:szCs w:val="18"/>
              </w:rPr>
              <w:t>0.963</w:t>
            </w:r>
          </w:p>
        </w:tc>
        <w:tc>
          <w:tcPr>
            <w:tcW w:w="2790" w:type="dxa"/>
          </w:tcPr>
          <w:p w14:paraId="5CC0A6F2" w14:textId="75FD4993" w:rsidR="009D327B" w:rsidRPr="00235D20" w:rsidRDefault="009D327B" w:rsidP="006B59AC">
            <w:pPr>
              <w:jc w:val="center"/>
              <w:rPr>
                <w:sz w:val="18"/>
                <w:szCs w:val="18"/>
              </w:rPr>
            </w:pPr>
            <w:r w:rsidRPr="00235D20">
              <w:rPr>
                <w:sz w:val="18"/>
                <w:szCs w:val="18"/>
              </w:rPr>
              <w:t>1.209</w:t>
            </w:r>
          </w:p>
        </w:tc>
        <w:tc>
          <w:tcPr>
            <w:tcW w:w="2880" w:type="dxa"/>
          </w:tcPr>
          <w:p w14:paraId="65D1762B" w14:textId="10FC78FA" w:rsidR="009D327B" w:rsidRPr="00235D20" w:rsidRDefault="009D327B" w:rsidP="006B59AC">
            <w:pPr>
              <w:jc w:val="center"/>
              <w:rPr>
                <w:sz w:val="18"/>
                <w:szCs w:val="18"/>
              </w:rPr>
            </w:pPr>
            <w:r w:rsidRPr="00235D20">
              <w:rPr>
                <w:sz w:val="18"/>
                <w:szCs w:val="18"/>
              </w:rPr>
              <w:t>1.195</w:t>
            </w:r>
          </w:p>
        </w:tc>
      </w:tr>
      <w:tr w:rsidR="009D327B" w:rsidRPr="00235D20" w14:paraId="4EA31D74" w14:textId="77777777" w:rsidTr="009D327B">
        <w:tc>
          <w:tcPr>
            <w:tcW w:w="2785" w:type="dxa"/>
          </w:tcPr>
          <w:p w14:paraId="15F5AA8F" w14:textId="40B9C9F0" w:rsidR="009D327B" w:rsidRPr="00235D20" w:rsidRDefault="009D327B" w:rsidP="006B59AC">
            <w:pPr>
              <w:jc w:val="center"/>
              <w:rPr>
                <w:sz w:val="18"/>
                <w:szCs w:val="18"/>
              </w:rPr>
            </w:pPr>
            <w:r w:rsidRPr="00235D20">
              <w:rPr>
                <w:sz w:val="18"/>
                <w:szCs w:val="18"/>
              </w:rPr>
              <w:t>0.941</w:t>
            </w:r>
          </w:p>
        </w:tc>
        <w:tc>
          <w:tcPr>
            <w:tcW w:w="2790" w:type="dxa"/>
          </w:tcPr>
          <w:p w14:paraId="0C9CDEA2" w14:textId="3284E217" w:rsidR="009D327B" w:rsidRPr="00235D20" w:rsidRDefault="009D327B" w:rsidP="006B59AC">
            <w:pPr>
              <w:jc w:val="center"/>
              <w:rPr>
                <w:sz w:val="18"/>
                <w:szCs w:val="18"/>
              </w:rPr>
            </w:pPr>
            <w:r w:rsidRPr="00235D20">
              <w:rPr>
                <w:sz w:val="18"/>
                <w:szCs w:val="18"/>
              </w:rPr>
              <w:t>1.277</w:t>
            </w:r>
          </w:p>
        </w:tc>
        <w:tc>
          <w:tcPr>
            <w:tcW w:w="2880" w:type="dxa"/>
          </w:tcPr>
          <w:p w14:paraId="7915A68B" w14:textId="2EE26765" w:rsidR="009D327B" w:rsidRPr="00235D20" w:rsidRDefault="009D327B" w:rsidP="006B59AC">
            <w:pPr>
              <w:jc w:val="center"/>
              <w:rPr>
                <w:sz w:val="18"/>
                <w:szCs w:val="18"/>
              </w:rPr>
            </w:pPr>
            <w:r w:rsidRPr="00235D20">
              <w:rPr>
                <w:sz w:val="18"/>
                <w:szCs w:val="18"/>
              </w:rPr>
              <w:t>1.069</w:t>
            </w:r>
          </w:p>
        </w:tc>
      </w:tr>
      <w:tr w:rsidR="009D327B" w:rsidRPr="00235D20" w14:paraId="3B3314A3" w14:textId="77777777" w:rsidTr="009D327B">
        <w:tc>
          <w:tcPr>
            <w:tcW w:w="2785" w:type="dxa"/>
          </w:tcPr>
          <w:p w14:paraId="3FD7DDF1" w14:textId="3EA55BC4" w:rsidR="009D327B" w:rsidRPr="00235D20" w:rsidRDefault="009D327B" w:rsidP="006B59AC">
            <w:pPr>
              <w:jc w:val="center"/>
              <w:rPr>
                <w:sz w:val="18"/>
                <w:szCs w:val="18"/>
              </w:rPr>
            </w:pPr>
            <w:r w:rsidRPr="00235D20">
              <w:rPr>
                <w:sz w:val="18"/>
                <w:szCs w:val="18"/>
              </w:rPr>
              <w:t>1.050</w:t>
            </w:r>
          </w:p>
        </w:tc>
        <w:tc>
          <w:tcPr>
            <w:tcW w:w="2790" w:type="dxa"/>
          </w:tcPr>
          <w:p w14:paraId="576A3CCB" w14:textId="68BE5261" w:rsidR="009D327B" w:rsidRPr="00235D20" w:rsidRDefault="009D327B" w:rsidP="006B59AC">
            <w:pPr>
              <w:jc w:val="center"/>
              <w:rPr>
                <w:sz w:val="18"/>
                <w:szCs w:val="18"/>
              </w:rPr>
            </w:pPr>
            <w:r w:rsidRPr="00235D20">
              <w:rPr>
                <w:sz w:val="18"/>
                <w:szCs w:val="18"/>
              </w:rPr>
              <w:t>1.225</w:t>
            </w:r>
          </w:p>
        </w:tc>
        <w:tc>
          <w:tcPr>
            <w:tcW w:w="2880" w:type="dxa"/>
          </w:tcPr>
          <w:p w14:paraId="21AB1436" w14:textId="686B4DD2" w:rsidR="009D327B" w:rsidRPr="00235D20" w:rsidRDefault="009D327B" w:rsidP="006B59AC">
            <w:pPr>
              <w:jc w:val="center"/>
              <w:rPr>
                <w:sz w:val="18"/>
                <w:szCs w:val="18"/>
              </w:rPr>
            </w:pPr>
            <w:r w:rsidRPr="00235D20">
              <w:rPr>
                <w:sz w:val="18"/>
                <w:szCs w:val="18"/>
              </w:rPr>
              <w:t>1.204</w:t>
            </w:r>
          </w:p>
        </w:tc>
      </w:tr>
      <w:tr w:rsidR="009D327B" w:rsidRPr="00235D20" w14:paraId="7295E54C" w14:textId="77777777" w:rsidTr="009D327B">
        <w:tc>
          <w:tcPr>
            <w:tcW w:w="2785" w:type="dxa"/>
          </w:tcPr>
          <w:p w14:paraId="1E52BAA1" w14:textId="7795516B" w:rsidR="009D327B" w:rsidRPr="00235D20" w:rsidRDefault="009D327B" w:rsidP="006B59AC">
            <w:pPr>
              <w:jc w:val="center"/>
              <w:rPr>
                <w:sz w:val="18"/>
                <w:szCs w:val="18"/>
              </w:rPr>
            </w:pPr>
            <w:r w:rsidRPr="00235D20">
              <w:rPr>
                <w:sz w:val="18"/>
                <w:szCs w:val="18"/>
              </w:rPr>
              <w:t>1.191</w:t>
            </w:r>
          </w:p>
        </w:tc>
        <w:tc>
          <w:tcPr>
            <w:tcW w:w="2790" w:type="dxa"/>
          </w:tcPr>
          <w:p w14:paraId="66CE7612" w14:textId="366177CC" w:rsidR="009D327B" w:rsidRPr="00235D20" w:rsidRDefault="009D327B" w:rsidP="006B59AC">
            <w:pPr>
              <w:jc w:val="center"/>
              <w:rPr>
                <w:sz w:val="18"/>
                <w:szCs w:val="18"/>
              </w:rPr>
            </w:pPr>
            <w:r w:rsidRPr="00235D20">
              <w:rPr>
                <w:sz w:val="18"/>
                <w:szCs w:val="18"/>
              </w:rPr>
              <w:t>1.278</w:t>
            </w:r>
          </w:p>
        </w:tc>
        <w:tc>
          <w:tcPr>
            <w:tcW w:w="2880" w:type="dxa"/>
          </w:tcPr>
          <w:p w14:paraId="19948A9A" w14:textId="543DA5C0" w:rsidR="009D327B" w:rsidRPr="00235D20" w:rsidRDefault="009D327B" w:rsidP="006B59AC">
            <w:pPr>
              <w:jc w:val="center"/>
              <w:rPr>
                <w:sz w:val="18"/>
                <w:szCs w:val="18"/>
              </w:rPr>
            </w:pPr>
            <w:r w:rsidRPr="00235D20">
              <w:rPr>
                <w:sz w:val="18"/>
                <w:szCs w:val="18"/>
              </w:rPr>
              <w:t>1.336</w:t>
            </w:r>
          </w:p>
        </w:tc>
      </w:tr>
      <w:tr w:rsidR="009D327B" w:rsidRPr="00235D20" w14:paraId="17B8329E" w14:textId="77777777" w:rsidTr="009D327B">
        <w:tc>
          <w:tcPr>
            <w:tcW w:w="2785" w:type="dxa"/>
          </w:tcPr>
          <w:p w14:paraId="7018CF80" w14:textId="77777777" w:rsidR="009D327B" w:rsidRPr="00235D20" w:rsidRDefault="009D327B" w:rsidP="006B59AC">
            <w:pPr>
              <w:jc w:val="center"/>
              <w:rPr>
                <w:sz w:val="18"/>
                <w:szCs w:val="18"/>
              </w:rPr>
            </w:pPr>
            <w:r>
              <w:rPr>
                <w:sz w:val="18"/>
                <w:szCs w:val="18"/>
              </w:rPr>
              <w:t xml:space="preserve">average: </w:t>
            </w:r>
            <w:r w:rsidRPr="00235D20">
              <w:rPr>
                <w:sz w:val="18"/>
                <w:szCs w:val="18"/>
              </w:rPr>
              <w:t>1.020</w:t>
            </w:r>
          </w:p>
        </w:tc>
        <w:tc>
          <w:tcPr>
            <w:tcW w:w="2790" w:type="dxa"/>
          </w:tcPr>
          <w:p w14:paraId="02DD5857" w14:textId="77777777" w:rsidR="009D327B" w:rsidRPr="00235D20" w:rsidRDefault="009D327B" w:rsidP="006B59AC">
            <w:pPr>
              <w:jc w:val="center"/>
              <w:rPr>
                <w:sz w:val="18"/>
                <w:szCs w:val="18"/>
              </w:rPr>
            </w:pPr>
            <w:r>
              <w:rPr>
                <w:sz w:val="18"/>
                <w:szCs w:val="18"/>
              </w:rPr>
              <w:t xml:space="preserve">average: </w:t>
            </w:r>
            <w:r w:rsidRPr="00235D20">
              <w:rPr>
                <w:sz w:val="18"/>
                <w:szCs w:val="18"/>
              </w:rPr>
              <w:t>1.283</w:t>
            </w:r>
          </w:p>
        </w:tc>
        <w:tc>
          <w:tcPr>
            <w:tcW w:w="2880" w:type="dxa"/>
          </w:tcPr>
          <w:p w14:paraId="0092B862" w14:textId="77777777" w:rsidR="009D327B" w:rsidRPr="00235D20" w:rsidRDefault="009D327B" w:rsidP="006B59AC">
            <w:pPr>
              <w:jc w:val="center"/>
              <w:rPr>
                <w:sz w:val="18"/>
                <w:szCs w:val="18"/>
              </w:rPr>
            </w:pPr>
            <w:r>
              <w:rPr>
                <w:sz w:val="18"/>
                <w:szCs w:val="18"/>
              </w:rPr>
              <w:t xml:space="preserve">average: </w:t>
            </w:r>
            <w:r w:rsidRPr="00235D20">
              <w:rPr>
                <w:sz w:val="18"/>
                <w:szCs w:val="18"/>
              </w:rPr>
              <w:t>1.208</w:t>
            </w:r>
          </w:p>
        </w:tc>
      </w:tr>
    </w:tbl>
    <w:p w14:paraId="2DFA1004" w14:textId="77777777" w:rsidR="00B15F42" w:rsidRDefault="00B15F42" w:rsidP="00DF6ADC"/>
    <w:p w14:paraId="069D7646" w14:textId="61CF0E74" w:rsidR="009116EF" w:rsidRDefault="009116EF" w:rsidP="00DF6ADC"/>
    <w:p w14:paraId="421E3344" w14:textId="77777777" w:rsidR="009116EF" w:rsidRDefault="009116EF" w:rsidP="009116EF">
      <w:pPr>
        <w:jc w:val="center"/>
        <w:rPr>
          <w:rFonts w:ascii="Courier New" w:eastAsia="Times New Roman" w:hAnsi="Courier New" w:cs="Courier New"/>
          <w:b/>
          <w:bCs/>
          <w:color w:val="000000"/>
          <w:sz w:val="21"/>
          <w:szCs w:val="21"/>
          <w:lang w:eastAsia="zh-CN"/>
        </w:rPr>
      </w:pPr>
    </w:p>
    <w:p w14:paraId="20B54F08" w14:textId="77777777" w:rsidR="009116EF" w:rsidRDefault="009116EF" w:rsidP="009116EF">
      <w:pPr>
        <w:jc w:val="center"/>
        <w:rPr>
          <w:rFonts w:ascii="Courier New" w:eastAsia="Times New Roman" w:hAnsi="Courier New" w:cs="Courier New"/>
          <w:b/>
          <w:bCs/>
          <w:color w:val="000000"/>
          <w:sz w:val="21"/>
          <w:szCs w:val="21"/>
          <w:lang w:eastAsia="zh-CN"/>
        </w:rPr>
      </w:pPr>
    </w:p>
    <w:p w14:paraId="0095BCB3" w14:textId="37E1BA34" w:rsidR="004B6924" w:rsidRDefault="004B6924" w:rsidP="00DF6ADC"/>
    <w:p w14:paraId="69B13933" w14:textId="4EEC5156" w:rsidR="004B6924" w:rsidRDefault="004B6924" w:rsidP="00DF6ADC"/>
    <w:p w14:paraId="4AE99A04" w14:textId="481B7D76" w:rsidR="00BF227C" w:rsidRDefault="00BF227C" w:rsidP="00BF227C">
      <w:pPr>
        <w:pStyle w:val="Heading3"/>
      </w:pPr>
      <w:bookmarkStart w:id="29" w:name="_Toc52275516"/>
      <w:r>
        <w:lastRenderedPageBreak/>
        <w:t>Time series split</w:t>
      </w:r>
      <w:bookmarkEnd w:id="29"/>
    </w:p>
    <w:p w14:paraId="61A8F933" w14:textId="36C46F55" w:rsidR="00B7533E" w:rsidRPr="00B7533E" w:rsidRDefault="00B7533E" w:rsidP="00B7533E">
      <w:r>
        <w:rPr>
          <w:noProof/>
        </w:rPr>
        <w:drawing>
          <wp:inline distT="0" distB="0" distL="0" distR="0" wp14:anchorId="2908284F" wp14:editId="4FAA04AC">
            <wp:extent cx="54864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EC67446" w14:textId="1A5A068E" w:rsidR="00BF227C" w:rsidRDefault="00BF227C" w:rsidP="00BF227C">
      <w:r w:rsidRPr="00307970">
        <w:t>TimeSeriesSplit</w:t>
      </w:r>
      <w:r>
        <w:t xml:space="preserve"> with 5 folds was used for cross validation purpose. The scores are shown below. It can be seen that the </w:t>
      </w:r>
      <w:r w:rsidR="003A0AE6">
        <w:t xml:space="preserve">scores </w:t>
      </w:r>
      <w:r w:rsidR="00DF5CFA">
        <w:t>vary</w:t>
      </w:r>
      <w:r w:rsidR="003A0AE6">
        <w:t xml:space="preserve"> much with each time split</w:t>
      </w:r>
      <w:r w:rsidR="00AE504D">
        <w:t>. However</w:t>
      </w:r>
      <w:r w:rsidR="00712871">
        <w:t>,</w:t>
      </w:r>
      <w:r w:rsidR="00AE504D">
        <w:t xml:space="preserve"> the final model </w:t>
      </w:r>
      <w:r w:rsidR="00D42803">
        <w:t xml:space="preserve">delivers the best score, 0.95, which is better than </w:t>
      </w:r>
      <w:r w:rsidR="004B69F6">
        <w:t>that last one</w:t>
      </w:r>
      <w:r w:rsidR="00DF5CFA">
        <w:t xml:space="preserve"> of </w:t>
      </w:r>
      <w:r w:rsidR="00D42803">
        <w:t>1.</w:t>
      </w:r>
      <w:r w:rsidR="004B69F6">
        <w:t>19</w:t>
      </w:r>
      <w:r w:rsidR="00D42803">
        <w:t xml:space="preserve"> obtained by using the KFold.</w:t>
      </w:r>
      <w:r w:rsidR="004B69F6">
        <w:t xml:space="preserve"> This is actually caused by the difference in the splits hence the train/test sets in respect to the difference in time series splits and KFold splits. Looking further into the splits, it is the more training samples </w:t>
      </w:r>
      <w:r w:rsidR="005F377B">
        <w:t>from</w:t>
      </w:r>
      <w:r w:rsidR="004B69F6">
        <w:t xml:space="preserve"> the time series splits that make the prediction more accurate. </w:t>
      </w:r>
    </w:p>
    <w:p w14:paraId="3D5BF41E" w14:textId="77777777" w:rsidR="00750D77" w:rsidRDefault="00750D77" w:rsidP="00BF227C"/>
    <w:p w14:paraId="1E67A60E" w14:textId="38A22F30" w:rsidR="00BF227C" w:rsidRDefault="00B7533E" w:rsidP="00B753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pPr>
      <w:r w:rsidRPr="00B7533E">
        <w:rPr>
          <w:rFonts w:ascii="Courier New" w:eastAsia="Times New Roman" w:hAnsi="Courier New" w:cs="Courier New"/>
          <w:b/>
          <w:bCs/>
          <w:color w:val="000000"/>
          <w:sz w:val="21"/>
          <w:szCs w:val="21"/>
          <w:lang w:eastAsia="zh-CN"/>
        </w:rPr>
        <w:t>Normal KFold Splitting</w:t>
      </w:r>
      <w:r>
        <w:rPr>
          <w:rFonts w:ascii="Courier New" w:eastAsia="Times New Roman" w:hAnsi="Courier New" w:cs="Courier New"/>
          <w:b/>
          <w:bCs/>
          <w:color w:val="000000"/>
          <w:sz w:val="21"/>
          <w:szCs w:val="21"/>
          <w:lang w:eastAsia="zh-CN"/>
        </w:rPr>
        <w:t xml:space="preserve"> before Smoothing</w:t>
      </w:r>
    </w:p>
    <w:tbl>
      <w:tblPr>
        <w:tblStyle w:val="TableGrid"/>
        <w:tblW w:w="0" w:type="auto"/>
        <w:jc w:val="center"/>
        <w:tblLook w:val="04A0" w:firstRow="1" w:lastRow="0" w:firstColumn="1" w:lastColumn="0" w:noHBand="0" w:noVBand="1"/>
      </w:tblPr>
      <w:tblGrid>
        <w:gridCol w:w="4680"/>
      </w:tblGrid>
      <w:tr w:rsidR="00BF227C" w:rsidRPr="00B15F42" w14:paraId="67E1B521" w14:textId="77777777" w:rsidTr="00185DEC">
        <w:trPr>
          <w:jc w:val="center"/>
        </w:trPr>
        <w:tc>
          <w:tcPr>
            <w:tcW w:w="4680" w:type="dxa"/>
          </w:tcPr>
          <w:p w14:paraId="095A2E0C" w14:textId="77777777" w:rsidR="00BF227C" w:rsidRPr="00B15F42" w:rsidRDefault="00BF227C" w:rsidP="00185DEC">
            <w:r w:rsidRPr="00B15F42">
              <w:t>int: ['hour', 'dayofyear', 'weekofyear', 'month']</w:t>
            </w:r>
          </w:p>
          <w:p w14:paraId="63A5365C" w14:textId="77777777" w:rsidR="00BF227C" w:rsidRPr="00B15F42" w:rsidRDefault="00BF227C" w:rsidP="00185DEC">
            <w:r w:rsidRPr="00B15F42">
              <w:t>cat: ['primary_use']</w:t>
            </w:r>
          </w:p>
          <w:p w14:paraId="54234382" w14:textId="77777777" w:rsidR="00BF227C" w:rsidRPr="00B15F42" w:rsidRDefault="00BF227C" w:rsidP="00185DEC">
            <w:r w:rsidRPr="00B15F42">
              <w:t>‘</w:t>
            </w:r>
            <w:proofErr w:type="spellStart"/>
            <w:r w:rsidRPr="00B15F42">
              <w:t>feature_fraction</w:t>
            </w:r>
            <w:proofErr w:type="spellEnd"/>
            <w:r w:rsidRPr="00B15F42">
              <w:t xml:space="preserve">’: 0.85 </w:t>
            </w:r>
          </w:p>
        </w:tc>
      </w:tr>
      <w:tr w:rsidR="00BF227C" w:rsidRPr="00B15F42" w14:paraId="57043FFE" w14:textId="77777777" w:rsidTr="00185DEC">
        <w:trPr>
          <w:jc w:val="center"/>
        </w:trPr>
        <w:tc>
          <w:tcPr>
            <w:tcW w:w="4680" w:type="dxa"/>
          </w:tcPr>
          <w:p w14:paraId="58EEAA33" w14:textId="36D782F3" w:rsidR="00BF227C" w:rsidRPr="00B15F42" w:rsidRDefault="00BF227C" w:rsidP="006B59AC">
            <w:pPr>
              <w:jc w:val="center"/>
            </w:pPr>
            <w:r w:rsidRPr="00B15F42">
              <w:rPr>
                <w:color w:val="000000"/>
              </w:rPr>
              <w:t>0.961</w:t>
            </w:r>
          </w:p>
        </w:tc>
      </w:tr>
      <w:tr w:rsidR="00BF227C" w:rsidRPr="00B15F42" w14:paraId="00726B3B" w14:textId="77777777" w:rsidTr="00185DEC">
        <w:trPr>
          <w:jc w:val="center"/>
        </w:trPr>
        <w:tc>
          <w:tcPr>
            <w:tcW w:w="4680" w:type="dxa"/>
          </w:tcPr>
          <w:p w14:paraId="5917C877" w14:textId="6072625F" w:rsidR="00BF227C" w:rsidRPr="00B15F42" w:rsidRDefault="00BF227C" w:rsidP="006B59AC">
            <w:pPr>
              <w:jc w:val="center"/>
            </w:pPr>
            <w:r w:rsidRPr="00B15F42">
              <w:rPr>
                <w:color w:val="000000"/>
              </w:rPr>
              <w:t>1.381</w:t>
            </w:r>
          </w:p>
        </w:tc>
      </w:tr>
      <w:tr w:rsidR="00BF227C" w:rsidRPr="00B15F42" w14:paraId="4A4E7899" w14:textId="77777777" w:rsidTr="00185DEC">
        <w:trPr>
          <w:jc w:val="center"/>
        </w:trPr>
        <w:tc>
          <w:tcPr>
            <w:tcW w:w="4680" w:type="dxa"/>
          </w:tcPr>
          <w:p w14:paraId="40885C6C" w14:textId="1F34B4B3" w:rsidR="00BF227C" w:rsidRPr="00B15F42" w:rsidRDefault="00BF227C" w:rsidP="006B59AC">
            <w:pPr>
              <w:jc w:val="center"/>
            </w:pPr>
            <w:r w:rsidRPr="00B15F42">
              <w:rPr>
                <w:color w:val="000000"/>
              </w:rPr>
              <w:t>1.675</w:t>
            </w:r>
          </w:p>
        </w:tc>
      </w:tr>
      <w:tr w:rsidR="00BF227C" w:rsidRPr="00B15F42" w14:paraId="12AFBCDF" w14:textId="77777777" w:rsidTr="00185DEC">
        <w:trPr>
          <w:jc w:val="center"/>
        </w:trPr>
        <w:tc>
          <w:tcPr>
            <w:tcW w:w="4680" w:type="dxa"/>
          </w:tcPr>
          <w:p w14:paraId="3F7550F6" w14:textId="4404F6DE" w:rsidR="00BF227C" w:rsidRPr="00B15F42" w:rsidRDefault="00BF227C" w:rsidP="006B59AC">
            <w:pPr>
              <w:jc w:val="center"/>
            </w:pPr>
            <w:r w:rsidRPr="00B15F42">
              <w:rPr>
                <w:color w:val="000000"/>
              </w:rPr>
              <w:t>1.138</w:t>
            </w:r>
          </w:p>
        </w:tc>
      </w:tr>
      <w:tr w:rsidR="00BF227C" w:rsidRPr="00B15F42" w14:paraId="7F800192" w14:textId="77777777" w:rsidTr="00185DEC">
        <w:trPr>
          <w:jc w:val="center"/>
        </w:trPr>
        <w:tc>
          <w:tcPr>
            <w:tcW w:w="4680" w:type="dxa"/>
          </w:tcPr>
          <w:p w14:paraId="7AED5FC5" w14:textId="0D7F7333" w:rsidR="00BF227C" w:rsidRPr="00B15F42" w:rsidRDefault="00BF227C" w:rsidP="006B59AC">
            <w:pPr>
              <w:jc w:val="center"/>
            </w:pPr>
            <w:r w:rsidRPr="00B15F42">
              <w:rPr>
                <w:color w:val="000000"/>
              </w:rPr>
              <w:t>0.951</w:t>
            </w:r>
          </w:p>
        </w:tc>
      </w:tr>
      <w:tr w:rsidR="00BF227C" w:rsidRPr="00B15F42" w14:paraId="016B0AFF" w14:textId="77777777" w:rsidTr="00185DEC">
        <w:trPr>
          <w:jc w:val="center"/>
        </w:trPr>
        <w:tc>
          <w:tcPr>
            <w:tcW w:w="4680" w:type="dxa"/>
          </w:tcPr>
          <w:p w14:paraId="6CC94BBA" w14:textId="77777777" w:rsidR="00BF227C" w:rsidRPr="00B15F42" w:rsidRDefault="00BF227C" w:rsidP="006B59AC">
            <w:pPr>
              <w:jc w:val="center"/>
            </w:pPr>
            <w:r w:rsidRPr="00B15F42">
              <w:t>average: 1.222</w:t>
            </w:r>
          </w:p>
        </w:tc>
      </w:tr>
    </w:tbl>
    <w:p w14:paraId="1DBA88E8" w14:textId="77777777" w:rsidR="00750D77" w:rsidRDefault="00750D77" w:rsidP="00747FD9">
      <w:pPr>
        <w:pStyle w:val="Heading3"/>
      </w:pPr>
    </w:p>
    <w:p w14:paraId="66756A25" w14:textId="0BB0EE81" w:rsidR="00747FD9" w:rsidRDefault="00747FD9" w:rsidP="00747FD9">
      <w:pPr>
        <w:pStyle w:val="Heading3"/>
      </w:pPr>
      <w:bookmarkStart w:id="30" w:name="_Toc52275517"/>
      <w:r>
        <w:t>Time series rolling average</w:t>
      </w:r>
      <w:bookmarkEnd w:id="30"/>
    </w:p>
    <w:p w14:paraId="54833824" w14:textId="2AE1D5D8" w:rsidR="005F377B" w:rsidRDefault="002654ED" w:rsidP="005F377B">
      <w:r>
        <w:t>In all decision tree-based learning algorithms, finding the best splitting point of tree node</w:t>
      </w:r>
      <w:r w:rsidR="00712871">
        <w:t xml:space="preserve"> is critical in terms of predication accuracy and efficiency</w:t>
      </w:r>
      <w:r>
        <w:t xml:space="preserve">. If the locally </w:t>
      </w:r>
      <w:r w:rsidR="00712871">
        <w:t>neighboring</w:t>
      </w:r>
      <w:r>
        <w:t xml:space="preserve"> data has a big variation that is not important to large scale prediction, it is beneficial to smooth it out. This not only helps increase accuracy but also save computing time. LightGBM uses </w:t>
      </w:r>
      <w:r>
        <w:lastRenderedPageBreak/>
        <w:t xml:space="preserve">one-side sampling that takes advantage of higher gradients, or information gain in the partial samples. </w:t>
      </w:r>
      <w:r w:rsidR="00650A67">
        <w:t>Sample smoothing can potentially suppress the high gradients in the local data, delivering additional benefits to the gradient boosting method. Therefore, b</w:t>
      </w:r>
      <w:r w:rsidR="00BF227C">
        <w:t xml:space="preserve">y smoothing the data, we can reduce some the noisy signal to help with tree growing. </w:t>
      </w:r>
    </w:p>
    <w:p w14:paraId="56FCB3E1" w14:textId="367709C9" w:rsidR="005F377B" w:rsidRDefault="005F377B" w:rsidP="005F377B">
      <w:r>
        <w:t>P</w:t>
      </w:r>
      <w:r w:rsidR="002113CB">
        <w:t xml:space="preserve">andas rolling method is used to do the smoothing. Rolling window is </w:t>
      </w:r>
      <w:r w:rsidR="00686418">
        <w:t xml:space="preserve">best set as </w:t>
      </w:r>
      <w:r w:rsidR="002113CB">
        <w:t>‘day’. T</w:t>
      </w:r>
      <w:r w:rsidR="00747FD9">
        <w:t>h</w:t>
      </w:r>
      <w:r>
        <w:t>e</w:t>
      </w:r>
      <w:r w:rsidR="00747FD9">
        <w:t xml:space="preserve"> </w:t>
      </w:r>
      <w:r w:rsidR="002113CB">
        <w:t xml:space="preserve">two </w:t>
      </w:r>
      <w:r w:rsidR="00747FD9">
        <w:t>table</w:t>
      </w:r>
      <w:r>
        <w:t>s</w:t>
      </w:r>
      <w:r w:rsidR="00747FD9">
        <w:t xml:space="preserve"> below show the </w:t>
      </w:r>
      <w:r w:rsidR="000D65F5">
        <w:t xml:space="preserve">5 folds cross validation test scores </w:t>
      </w:r>
      <w:r w:rsidR="002113CB">
        <w:t>using the smoothed data</w:t>
      </w:r>
      <w:r w:rsidR="000D65F5">
        <w:t>.</w:t>
      </w:r>
      <w:r w:rsidR="002113CB">
        <w:t xml:space="preserve"> </w:t>
      </w:r>
      <w:r>
        <w:t xml:space="preserve">It can be seen that the average score decreases from 1.222 to 0.973, a significant improvement in performance. Time series splits are also applied to the smoothed dataset. There is a further increase in predication accuracy by the </w:t>
      </w:r>
      <w:r w:rsidR="00AC41FA">
        <w:t xml:space="preserve">score </w:t>
      </w:r>
      <w:r>
        <w:t>average</w:t>
      </w:r>
      <w:r w:rsidR="00AC41FA">
        <w:t>. Percent mean absolute error is used to evaluate the algorithm. This metric allows one to see the prediction is about 10% off the actual in overall.</w:t>
      </w:r>
    </w:p>
    <w:p w14:paraId="3F08346E" w14:textId="77777777" w:rsidR="00AC41FA" w:rsidRDefault="00AC41FA" w:rsidP="005F377B"/>
    <w:p w14:paraId="5EF63A1A" w14:textId="77777777" w:rsidR="005F377B" w:rsidRDefault="005F377B" w:rsidP="00B753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Courier New" w:eastAsia="Times New Roman" w:hAnsi="Courier New" w:cs="Courier New"/>
          <w:b/>
          <w:bCs/>
          <w:color w:val="000000"/>
          <w:sz w:val="21"/>
          <w:szCs w:val="21"/>
          <w:lang w:eastAsia="zh-CN"/>
        </w:rPr>
      </w:pPr>
    </w:p>
    <w:p w14:paraId="6BC22D23" w14:textId="0C505C50" w:rsidR="00F24943" w:rsidRDefault="00B7533E" w:rsidP="00B753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Courier New" w:eastAsia="Times New Roman" w:hAnsi="Courier New" w:cs="Courier New"/>
          <w:b/>
          <w:bCs/>
          <w:color w:val="000000"/>
          <w:sz w:val="21"/>
          <w:szCs w:val="21"/>
          <w:lang w:eastAsia="zh-CN"/>
        </w:rPr>
      </w:pPr>
      <w:r w:rsidRPr="00B7533E">
        <w:rPr>
          <w:rFonts w:ascii="Courier New" w:eastAsia="Times New Roman" w:hAnsi="Courier New" w:cs="Courier New"/>
          <w:b/>
          <w:bCs/>
          <w:color w:val="000000"/>
          <w:sz w:val="21"/>
          <w:szCs w:val="21"/>
          <w:lang w:eastAsia="zh-CN"/>
        </w:rPr>
        <w:t>Normal KFold Splitting</w:t>
      </w:r>
      <w:r>
        <w:rPr>
          <w:rFonts w:ascii="Courier New" w:eastAsia="Times New Roman" w:hAnsi="Courier New" w:cs="Courier New"/>
          <w:b/>
          <w:bCs/>
          <w:color w:val="000000"/>
          <w:sz w:val="21"/>
          <w:szCs w:val="21"/>
          <w:lang w:eastAsia="zh-CN"/>
        </w:rPr>
        <w:t xml:space="preserve"> after </w:t>
      </w:r>
      <w:r w:rsidR="005F377B">
        <w:rPr>
          <w:rFonts w:ascii="Courier New" w:eastAsia="Times New Roman" w:hAnsi="Courier New" w:cs="Courier New"/>
          <w:b/>
          <w:bCs/>
          <w:color w:val="000000"/>
          <w:sz w:val="21"/>
          <w:szCs w:val="21"/>
          <w:lang w:eastAsia="zh-CN"/>
        </w:rPr>
        <w:t>S</w:t>
      </w:r>
      <w:r>
        <w:rPr>
          <w:rFonts w:ascii="Courier New" w:eastAsia="Times New Roman" w:hAnsi="Courier New" w:cs="Courier New"/>
          <w:b/>
          <w:bCs/>
          <w:color w:val="000000"/>
          <w:sz w:val="21"/>
          <w:szCs w:val="21"/>
          <w:lang w:eastAsia="zh-CN"/>
        </w:rPr>
        <w:t>moothing</w:t>
      </w:r>
    </w:p>
    <w:tbl>
      <w:tblPr>
        <w:tblStyle w:val="TableGrid"/>
        <w:tblW w:w="0" w:type="auto"/>
        <w:jc w:val="center"/>
        <w:tblLook w:val="04A0" w:firstRow="1" w:lastRow="0" w:firstColumn="1" w:lastColumn="0" w:noHBand="0" w:noVBand="1"/>
      </w:tblPr>
      <w:tblGrid>
        <w:gridCol w:w="4466"/>
        <w:gridCol w:w="4164"/>
      </w:tblGrid>
      <w:tr w:rsidR="00686418" w:rsidRPr="00B15F42" w14:paraId="5A9F424F" w14:textId="77777777" w:rsidTr="00712871">
        <w:trPr>
          <w:jc w:val="center"/>
        </w:trPr>
        <w:tc>
          <w:tcPr>
            <w:tcW w:w="8630" w:type="dxa"/>
            <w:gridSpan w:val="2"/>
          </w:tcPr>
          <w:p w14:paraId="0875F63B" w14:textId="77777777" w:rsidR="00686418" w:rsidRPr="00B15F42" w:rsidRDefault="00686418" w:rsidP="00712871">
            <w:r w:rsidRPr="00B15F42">
              <w:t>int: ['hour', '</w:t>
            </w:r>
            <w:proofErr w:type="spellStart"/>
            <w:r w:rsidRPr="00B15F42">
              <w:t>dayofyear</w:t>
            </w:r>
            <w:proofErr w:type="spellEnd"/>
            <w:r w:rsidRPr="00B15F42">
              <w:t>', '</w:t>
            </w:r>
            <w:proofErr w:type="spellStart"/>
            <w:r w:rsidRPr="00B15F42">
              <w:t>weekofyear</w:t>
            </w:r>
            <w:proofErr w:type="spellEnd"/>
            <w:r w:rsidRPr="00B15F42">
              <w:t>', 'month']</w:t>
            </w:r>
          </w:p>
          <w:p w14:paraId="3073DCEC" w14:textId="77777777" w:rsidR="00686418" w:rsidRPr="00B15F42" w:rsidRDefault="00686418" w:rsidP="00712871">
            <w:r w:rsidRPr="00B15F42">
              <w:t>cat: ['</w:t>
            </w:r>
            <w:proofErr w:type="spellStart"/>
            <w:r w:rsidRPr="00B15F42">
              <w:t>primary_use</w:t>
            </w:r>
            <w:proofErr w:type="spellEnd"/>
            <w:r w:rsidRPr="00B15F42">
              <w:t>']</w:t>
            </w:r>
          </w:p>
          <w:p w14:paraId="67EF1902" w14:textId="77777777" w:rsidR="00686418" w:rsidRPr="00B15F42" w:rsidRDefault="00686418" w:rsidP="00712871">
            <w:r w:rsidRPr="00B15F42">
              <w:t>‘</w:t>
            </w:r>
            <w:proofErr w:type="spellStart"/>
            <w:r w:rsidRPr="00B15F42">
              <w:t>feature_fraction</w:t>
            </w:r>
            <w:proofErr w:type="spellEnd"/>
            <w:r w:rsidRPr="00B15F42">
              <w:t xml:space="preserve">’: 0.85 </w:t>
            </w:r>
          </w:p>
        </w:tc>
      </w:tr>
      <w:tr w:rsidR="00686418" w:rsidRPr="00B15F42" w14:paraId="0F29DFAF" w14:textId="77777777" w:rsidTr="00712871">
        <w:trPr>
          <w:jc w:val="center"/>
        </w:trPr>
        <w:tc>
          <w:tcPr>
            <w:tcW w:w="4466" w:type="dxa"/>
          </w:tcPr>
          <w:p w14:paraId="2ABFAFB6" w14:textId="25AB7377" w:rsidR="00686418" w:rsidRPr="00192751" w:rsidRDefault="00712871" w:rsidP="00712871">
            <w:pPr>
              <w:jc w:val="center"/>
            </w:pPr>
            <w:r>
              <w:t xml:space="preserve">root </w:t>
            </w:r>
            <w:r w:rsidR="00686418">
              <w:t>mean squared error</w:t>
            </w:r>
          </w:p>
        </w:tc>
        <w:tc>
          <w:tcPr>
            <w:tcW w:w="4164" w:type="dxa"/>
          </w:tcPr>
          <w:p w14:paraId="16C498E2" w14:textId="77777777" w:rsidR="00686418" w:rsidRPr="00192751" w:rsidRDefault="00686418" w:rsidP="00712871">
            <w:pPr>
              <w:jc w:val="center"/>
            </w:pPr>
            <w:r>
              <w:t>percent mean absolute error</w:t>
            </w:r>
          </w:p>
        </w:tc>
      </w:tr>
      <w:tr w:rsidR="00686418" w:rsidRPr="00B15F42" w14:paraId="2966374F" w14:textId="77777777" w:rsidTr="00712871">
        <w:trPr>
          <w:jc w:val="center"/>
        </w:trPr>
        <w:tc>
          <w:tcPr>
            <w:tcW w:w="4466" w:type="dxa"/>
          </w:tcPr>
          <w:p w14:paraId="5476FE49" w14:textId="1922388A" w:rsidR="00686418" w:rsidRPr="00B15F42" w:rsidRDefault="00686418" w:rsidP="00686418">
            <w:pPr>
              <w:jc w:val="center"/>
            </w:pPr>
            <w:r w:rsidRPr="00F24943">
              <w:t>0.878</w:t>
            </w:r>
          </w:p>
        </w:tc>
        <w:tc>
          <w:tcPr>
            <w:tcW w:w="4164" w:type="dxa"/>
          </w:tcPr>
          <w:p w14:paraId="74061BD2" w14:textId="77777777" w:rsidR="00686418" w:rsidRPr="00192751" w:rsidRDefault="00686418" w:rsidP="00686418">
            <w:pPr>
              <w:jc w:val="center"/>
            </w:pPr>
            <w:r w:rsidRPr="00DF1EAB">
              <w:rPr>
                <w:color w:val="000000"/>
                <w:sz w:val="21"/>
                <w:szCs w:val="21"/>
              </w:rPr>
              <w:t>0.084</w:t>
            </w:r>
          </w:p>
        </w:tc>
      </w:tr>
      <w:tr w:rsidR="00686418" w:rsidRPr="00B15F42" w14:paraId="07C3CF28" w14:textId="77777777" w:rsidTr="00712871">
        <w:trPr>
          <w:jc w:val="center"/>
        </w:trPr>
        <w:tc>
          <w:tcPr>
            <w:tcW w:w="4466" w:type="dxa"/>
          </w:tcPr>
          <w:p w14:paraId="51649A74" w14:textId="31F1A692" w:rsidR="00686418" w:rsidRPr="00B15F42" w:rsidRDefault="00686418" w:rsidP="00686418">
            <w:pPr>
              <w:jc w:val="center"/>
            </w:pPr>
            <w:r w:rsidRPr="00F24943">
              <w:t>1.943</w:t>
            </w:r>
          </w:p>
        </w:tc>
        <w:tc>
          <w:tcPr>
            <w:tcW w:w="4164" w:type="dxa"/>
          </w:tcPr>
          <w:p w14:paraId="1B863C4B" w14:textId="77777777" w:rsidR="00686418" w:rsidRPr="00192751" w:rsidRDefault="00686418" w:rsidP="00686418">
            <w:pPr>
              <w:jc w:val="center"/>
            </w:pPr>
            <w:r w:rsidRPr="00DF1EAB">
              <w:rPr>
                <w:color w:val="000000"/>
                <w:sz w:val="21"/>
                <w:szCs w:val="21"/>
              </w:rPr>
              <w:t xml:space="preserve"> 0.211</w:t>
            </w:r>
          </w:p>
        </w:tc>
      </w:tr>
      <w:tr w:rsidR="00686418" w:rsidRPr="00B15F42" w14:paraId="4C40852B" w14:textId="77777777" w:rsidTr="00712871">
        <w:trPr>
          <w:jc w:val="center"/>
        </w:trPr>
        <w:tc>
          <w:tcPr>
            <w:tcW w:w="4466" w:type="dxa"/>
          </w:tcPr>
          <w:p w14:paraId="7DEEF710" w14:textId="12EB9CDE" w:rsidR="00686418" w:rsidRPr="00B15F42" w:rsidRDefault="00686418" w:rsidP="00686418">
            <w:pPr>
              <w:jc w:val="center"/>
            </w:pPr>
            <w:r w:rsidRPr="00F24943">
              <w:t>1.301</w:t>
            </w:r>
          </w:p>
        </w:tc>
        <w:tc>
          <w:tcPr>
            <w:tcW w:w="4164" w:type="dxa"/>
          </w:tcPr>
          <w:p w14:paraId="5389103B" w14:textId="77777777" w:rsidR="00686418" w:rsidRPr="00192751" w:rsidRDefault="00686418" w:rsidP="00686418">
            <w:pPr>
              <w:jc w:val="center"/>
            </w:pPr>
            <w:r w:rsidRPr="00DF1EAB">
              <w:rPr>
                <w:color w:val="000000"/>
                <w:sz w:val="21"/>
                <w:szCs w:val="21"/>
              </w:rPr>
              <w:t xml:space="preserve"> 0.129</w:t>
            </w:r>
          </w:p>
        </w:tc>
      </w:tr>
      <w:tr w:rsidR="00686418" w:rsidRPr="00B15F42" w14:paraId="38A0BC83" w14:textId="77777777" w:rsidTr="00712871">
        <w:trPr>
          <w:jc w:val="center"/>
        </w:trPr>
        <w:tc>
          <w:tcPr>
            <w:tcW w:w="4466" w:type="dxa"/>
          </w:tcPr>
          <w:p w14:paraId="6241A560" w14:textId="7F36EBDD" w:rsidR="00686418" w:rsidRPr="00B15F42" w:rsidRDefault="00686418" w:rsidP="00686418">
            <w:pPr>
              <w:jc w:val="center"/>
            </w:pPr>
            <w:r w:rsidRPr="00F24943">
              <w:t>0.249</w:t>
            </w:r>
          </w:p>
        </w:tc>
        <w:tc>
          <w:tcPr>
            <w:tcW w:w="4164" w:type="dxa"/>
          </w:tcPr>
          <w:p w14:paraId="0B723D27" w14:textId="77777777" w:rsidR="00686418" w:rsidRPr="00192751" w:rsidRDefault="00686418" w:rsidP="00686418">
            <w:pPr>
              <w:jc w:val="center"/>
            </w:pPr>
            <w:r w:rsidRPr="00DF1EAB">
              <w:rPr>
                <w:color w:val="000000"/>
                <w:sz w:val="21"/>
                <w:szCs w:val="21"/>
              </w:rPr>
              <w:t xml:space="preserve"> 0.033</w:t>
            </w:r>
          </w:p>
        </w:tc>
      </w:tr>
      <w:tr w:rsidR="00686418" w:rsidRPr="00B15F42" w14:paraId="78BD901C" w14:textId="77777777" w:rsidTr="00712871">
        <w:trPr>
          <w:jc w:val="center"/>
        </w:trPr>
        <w:tc>
          <w:tcPr>
            <w:tcW w:w="4466" w:type="dxa"/>
          </w:tcPr>
          <w:p w14:paraId="096CC20A" w14:textId="12EF98D2" w:rsidR="00686418" w:rsidRPr="00B15F42" w:rsidRDefault="00686418" w:rsidP="00686418">
            <w:pPr>
              <w:jc w:val="center"/>
            </w:pPr>
            <w:r w:rsidRPr="00F24943">
              <w:t>0.491</w:t>
            </w:r>
          </w:p>
        </w:tc>
        <w:tc>
          <w:tcPr>
            <w:tcW w:w="4164" w:type="dxa"/>
          </w:tcPr>
          <w:p w14:paraId="2C5CA1F2" w14:textId="77777777" w:rsidR="00686418" w:rsidRPr="00192751" w:rsidRDefault="00686418" w:rsidP="00686418">
            <w:pPr>
              <w:jc w:val="center"/>
            </w:pPr>
            <w:r w:rsidRPr="00DF1EAB">
              <w:rPr>
                <w:color w:val="000000"/>
                <w:sz w:val="21"/>
                <w:szCs w:val="21"/>
              </w:rPr>
              <w:t xml:space="preserve"> 0.047</w:t>
            </w:r>
          </w:p>
        </w:tc>
      </w:tr>
      <w:tr w:rsidR="00686418" w:rsidRPr="00B15F42" w14:paraId="17868C94" w14:textId="77777777" w:rsidTr="00712871">
        <w:trPr>
          <w:jc w:val="center"/>
        </w:trPr>
        <w:tc>
          <w:tcPr>
            <w:tcW w:w="4466" w:type="dxa"/>
          </w:tcPr>
          <w:p w14:paraId="1B4E8227" w14:textId="31B4AA76" w:rsidR="00686418" w:rsidRPr="00B15F42" w:rsidRDefault="00686418" w:rsidP="00686418">
            <w:pPr>
              <w:jc w:val="center"/>
            </w:pPr>
            <w:r w:rsidRPr="00B15F42">
              <w:t xml:space="preserve">average: </w:t>
            </w:r>
            <w:r>
              <w:t>0.973</w:t>
            </w:r>
          </w:p>
        </w:tc>
        <w:tc>
          <w:tcPr>
            <w:tcW w:w="4164" w:type="dxa"/>
          </w:tcPr>
          <w:p w14:paraId="2DE3CEF0" w14:textId="47417C70" w:rsidR="00686418" w:rsidRPr="00B15F42" w:rsidRDefault="00712871" w:rsidP="00686418">
            <w:pPr>
              <w:jc w:val="center"/>
            </w:pPr>
            <w:r>
              <w:t xml:space="preserve">average: </w:t>
            </w:r>
            <w:r w:rsidR="00686418">
              <w:t>0.102</w:t>
            </w:r>
          </w:p>
        </w:tc>
      </w:tr>
    </w:tbl>
    <w:p w14:paraId="4AE4BB5A" w14:textId="6A9C003A" w:rsidR="00686418" w:rsidRDefault="00686418" w:rsidP="00B753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Courier New" w:eastAsia="Times New Roman" w:hAnsi="Courier New" w:cs="Courier New"/>
          <w:b/>
          <w:bCs/>
          <w:color w:val="000000"/>
          <w:sz w:val="21"/>
          <w:szCs w:val="21"/>
          <w:lang w:eastAsia="zh-CN"/>
        </w:rPr>
      </w:pPr>
    </w:p>
    <w:p w14:paraId="56E16FE1" w14:textId="77777777" w:rsidR="005F377B" w:rsidRPr="00B7533E" w:rsidRDefault="005F377B" w:rsidP="005F3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Courier New" w:eastAsia="Times New Roman" w:hAnsi="Courier New" w:cs="Courier New"/>
          <w:b/>
          <w:bCs/>
          <w:color w:val="000000"/>
          <w:sz w:val="21"/>
          <w:szCs w:val="21"/>
          <w:lang w:eastAsia="zh-CN"/>
        </w:rPr>
      </w:pPr>
      <w:r w:rsidRPr="00B7533E">
        <w:rPr>
          <w:rFonts w:ascii="Courier New" w:eastAsia="Times New Roman" w:hAnsi="Courier New" w:cs="Courier New"/>
          <w:b/>
          <w:bCs/>
          <w:color w:val="000000"/>
          <w:sz w:val="21"/>
          <w:szCs w:val="21"/>
          <w:lang w:eastAsia="zh-CN"/>
        </w:rPr>
        <w:t>Time Series Splitting</w:t>
      </w:r>
      <w:r>
        <w:rPr>
          <w:rFonts w:ascii="Courier New" w:eastAsia="Times New Roman" w:hAnsi="Courier New" w:cs="Courier New"/>
          <w:b/>
          <w:bCs/>
          <w:color w:val="000000"/>
          <w:sz w:val="21"/>
          <w:szCs w:val="21"/>
          <w:lang w:eastAsia="zh-CN"/>
        </w:rPr>
        <w:t xml:space="preserve"> after Smoothing</w:t>
      </w:r>
    </w:p>
    <w:tbl>
      <w:tblPr>
        <w:tblStyle w:val="TableGrid"/>
        <w:tblW w:w="0" w:type="auto"/>
        <w:jc w:val="center"/>
        <w:tblLook w:val="04A0" w:firstRow="1" w:lastRow="0" w:firstColumn="1" w:lastColumn="0" w:noHBand="0" w:noVBand="1"/>
      </w:tblPr>
      <w:tblGrid>
        <w:gridCol w:w="4466"/>
        <w:gridCol w:w="4164"/>
      </w:tblGrid>
      <w:tr w:rsidR="005F377B" w:rsidRPr="00B15F42" w14:paraId="13C95F8C" w14:textId="77777777" w:rsidTr="002A385D">
        <w:trPr>
          <w:jc w:val="center"/>
        </w:trPr>
        <w:tc>
          <w:tcPr>
            <w:tcW w:w="8630" w:type="dxa"/>
            <w:gridSpan w:val="2"/>
          </w:tcPr>
          <w:p w14:paraId="218E010D" w14:textId="77777777" w:rsidR="005F377B" w:rsidRPr="00B15F42" w:rsidRDefault="005F377B" w:rsidP="002A385D">
            <w:r w:rsidRPr="00B15F42">
              <w:t>int: ['hour', '</w:t>
            </w:r>
            <w:proofErr w:type="spellStart"/>
            <w:r w:rsidRPr="00B15F42">
              <w:t>dayofyear</w:t>
            </w:r>
            <w:proofErr w:type="spellEnd"/>
            <w:r w:rsidRPr="00B15F42">
              <w:t>', '</w:t>
            </w:r>
            <w:proofErr w:type="spellStart"/>
            <w:r w:rsidRPr="00B15F42">
              <w:t>weekofyear</w:t>
            </w:r>
            <w:proofErr w:type="spellEnd"/>
            <w:r w:rsidRPr="00B15F42">
              <w:t>', 'month']</w:t>
            </w:r>
          </w:p>
          <w:p w14:paraId="5FCB224B" w14:textId="77777777" w:rsidR="005F377B" w:rsidRPr="00B15F42" w:rsidRDefault="005F377B" w:rsidP="002A385D">
            <w:r w:rsidRPr="00B15F42">
              <w:t>cat: ['</w:t>
            </w:r>
            <w:proofErr w:type="spellStart"/>
            <w:r w:rsidRPr="00B15F42">
              <w:t>primary_use</w:t>
            </w:r>
            <w:proofErr w:type="spellEnd"/>
            <w:r w:rsidRPr="00B15F42">
              <w:t>']</w:t>
            </w:r>
          </w:p>
          <w:p w14:paraId="0EEF7788" w14:textId="77777777" w:rsidR="005F377B" w:rsidRPr="00B15F42" w:rsidRDefault="005F377B" w:rsidP="002A385D">
            <w:r w:rsidRPr="00B15F42">
              <w:t>‘</w:t>
            </w:r>
            <w:proofErr w:type="spellStart"/>
            <w:r w:rsidRPr="00B15F42">
              <w:t>feature_fraction</w:t>
            </w:r>
            <w:proofErr w:type="spellEnd"/>
            <w:r w:rsidRPr="00B15F42">
              <w:t xml:space="preserve">’: 0.85 </w:t>
            </w:r>
          </w:p>
        </w:tc>
      </w:tr>
      <w:tr w:rsidR="005F377B" w:rsidRPr="00B15F42" w14:paraId="2017D565" w14:textId="77777777" w:rsidTr="002A385D">
        <w:trPr>
          <w:jc w:val="center"/>
        </w:trPr>
        <w:tc>
          <w:tcPr>
            <w:tcW w:w="4466" w:type="dxa"/>
          </w:tcPr>
          <w:p w14:paraId="2F6327BF" w14:textId="77777777" w:rsidR="005F377B" w:rsidRPr="00192751" w:rsidRDefault="005F377B" w:rsidP="002A385D">
            <w:pPr>
              <w:jc w:val="center"/>
            </w:pPr>
            <w:r>
              <w:t>root mean squared error</w:t>
            </w:r>
          </w:p>
        </w:tc>
        <w:tc>
          <w:tcPr>
            <w:tcW w:w="4164" w:type="dxa"/>
          </w:tcPr>
          <w:p w14:paraId="09F89279" w14:textId="77777777" w:rsidR="005F377B" w:rsidRPr="00192751" w:rsidRDefault="005F377B" w:rsidP="002A385D">
            <w:pPr>
              <w:jc w:val="center"/>
            </w:pPr>
            <w:r>
              <w:t>percent mean absolute error</w:t>
            </w:r>
          </w:p>
        </w:tc>
      </w:tr>
      <w:tr w:rsidR="005F377B" w:rsidRPr="00B15F42" w14:paraId="3FBE5599" w14:textId="77777777" w:rsidTr="002A385D">
        <w:trPr>
          <w:jc w:val="center"/>
        </w:trPr>
        <w:tc>
          <w:tcPr>
            <w:tcW w:w="4466" w:type="dxa"/>
          </w:tcPr>
          <w:p w14:paraId="4D624853" w14:textId="77777777" w:rsidR="005F377B" w:rsidRPr="00B15F42" w:rsidRDefault="005F377B" w:rsidP="002A385D">
            <w:pPr>
              <w:jc w:val="center"/>
            </w:pPr>
            <w:r w:rsidRPr="00192751">
              <w:t>1.687</w:t>
            </w:r>
          </w:p>
        </w:tc>
        <w:tc>
          <w:tcPr>
            <w:tcW w:w="4164" w:type="dxa"/>
          </w:tcPr>
          <w:p w14:paraId="4E7D80AD" w14:textId="77777777" w:rsidR="005F377B" w:rsidRPr="00192751" w:rsidRDefault="005F377B" w:rsidP="002A385D">
            <w:pPr>
              <w:jc w:val="center"/>
            </w:pPr>
            <w:r w:rsidRPr="00417E0C">
              <w:rPr>
                <w:color w:val="000000"/>
                <w:sz w:val="21"/>
                <w:szCs w:val="21"/>
              </w:rPr>
              <w:t>0.191</w:t>
            </w:r>
          </w:p>
        </w:tc>
      </w:tr>
      <w:tr w:rsidR="005F377B" w:rsidRPr="00B15F42" w14:paraId="4F807563" w14:textId="77777777" w:rsidTr="002A385D">
        <w:trPr>
          <w:jc w:val="center"/>
        </w:trPr>
        <w:tc>
          <w:tcPr>
            <w:tcW w:w="4466" w:type="dxa"/>
          </w:tcPr>
          <w:p w14:paraId="03E6A5E1" w14:textId="77777777" w:rsidR="005F377B" w:rsidRPr="00B15F42" w:rsidRDefault="005F377B" w:rsidP="002A385D">
            <w:pPr>
              <w:jc w:val="center"/>
            </w:pPr>
            <w:r w:rsidRPr="00192751">
              <w:t>1.270</w:t>
            </w:r>
          </w:p>
        </w:tc>
        <w:tc>
          <w:tcPr>
            <w:tcW w:w="4164" w:type="dxa"/>
          </w:tcPr>
          <w:p w14:paraId="42764D4E" w14:textId="77777777" w:rsidR="005F377B" w:rsidRPr="00192751" w:rsidRDefault="005F377B" w:rsidP="002A385D">
            <w:pPr>
              <w:jc w:val="center"/>
            </w:pPr>
            <w:r w:rsidRPr="00417E0C">
              <w:rPr>
                <w:color w:val="000000"/>
                <w:sz w:val="21"/>
                <w:szCs w:val="21"/>
              </w:rPr>
              <w:t xml:space="preserve"> 0.140</w:t>
            </w:r>
          </w:p>
        </w:tc>
      </w:tr>
      <w:tr w:rsidR="005F377B" w:rsidRPr="00B15F42" w14:paraId="25684E2C" w14:textId="77777777" w:rsidTr="002A385D">
        <w:trPr>
          <w:jc w:val="center"/>
        </w:trPr>
        <w:tc>
          <w:tcPr>
            <w:tcW w:w="4466" w:type="dxa"/>
          </w:tcPr>
          <w:p w14:paraId="0E243ED2" w14:textId="77777777" w:rsidR="005F377B" w:rsidRPr="00B15F42" w:rsidRDefault="005F377B" w:rsidP="002A385D">
            <w:pPr>
              <w:jc w:val="center"/>
            </w:pPr>
            <w:r w:rsidRPr="00192751">
              <w:t>0.114</w:t>
            </w:r>
          </w:p>
        </w:tc>
        <w:tc>
          <w:tcPr>
            <w:tcW w:w="4164" w:type="dxa"/>
          </w:tcPr>
          <w:p w14:paraId="1F8AA853" w14:textId="77777777" w:rsidR="005F377B" w:rsidRPr="00192751" w:rsidRDefault="005F377B" w:rsidP="002A385D">
            <w:pPr>
              <w:jc w:val="center"/>
            </w:pPr>
            <w:r w:rsidRPr="00417E0C">
              <w:rPr>
                <w:color w:val="000000"/>
                <w:sz w:val="21"/>
                <w:szCs w:val="21"/>
              </w:rPr>
              <w:t xml:space="preserve"> 0.015</w:t>
            </w:r>
          </w:p>
        </w:tc>
      </w:tr>
      <w:tr w:rsidR="005F377B" w:rsidRPr="00B15F42" w14:paraId="656B4B38" w14:textId="77777777" w:rsidTr="002A385D">
        <w:trPr>
          <w:jc w:val="center"/>
        </w:trPr>
        <w:tc>
          <w:tcPr>
            <w:tcW w:w="4466" w:type="dxa"/>
          </w:tcPr>
          <w:p w14:paraId="2D8BB58B" w14:textId="77777777" w:rsidR="005F377B" w:rsidRPr="00B15F42" w:rsidRDefault="005F377B" w:rsidP="002A385D">
            <w:pPr>
              <w:jc w:val="center"/>
            </w:pPr>
            <w:r w:rsidRPr="00192751">
              <w:t>0.271</w:t>
            </w:r>
          </w:p>
        </w:tc>
        <w:tc>
          <w:tcPr>
            <w:tcW w:w="4164" w:type="dxa"/>
          </w:tcPr>
          <w:p w14:paraId="63C05AE1" w14:textId="77777777" w:rsidR="005F377B" w:rsidRPr="00192751" w:rsidRDefault="005F377B" w:rsidP="002A385D">
            <w:pPr>
              <w:jc w:val="center"/>
            </w:pPr>
            <w:r w:rsidRPr="00417E0C">
              <w:rPr>
                <w:color w:val="000000"/>
                <w:sz w:val="21"/>
                <w:szCs w:val="21"/>
              </w:rPr>
              <w:t xml:space="preserve"> 0.039</w:t>
            </w:r>
          </w:p>
        </w:tc>
      </w:tr>
      <w:tr w:rsidR="005F377B" w:rsidRPr="00B15F42" w14:paraId="1175222D" w14:textId="77777777" w:rsidTr="002A385D">
        <w:trPr>
          <w:jc w:val="center"/>
        </w:trPr>
        <w:tc>
          <w:tcPr>
            <w:tcW w:w="4466" w:type="dxa"/>
          </w:tcPr>
          <w:p w14:paraId="6031893F" w14:textId="77777777" w:rsidR="005F377B" w:rsidRPr="00B15F42" w:rsidRDefault="005F377B" w:rsidP="002A385D">
            <w:pPr>
              <w:jc w:val="center"/>
            </w:pPr>
            <w:r w:rsidRPr="00192751">
              <w:t>0.522</w:t>
            </w:r>
          </w:p>
        </w:tc>
        <w:tc>
          <w:tcPr>
            <w:tcW w:w="4164" w:type="dxa"/>
          </w:tcPr>
          <w:p w14:paraId="676B10EC" w14:textId="77777777" w:rsidR="005F377B" w:rsidRPr="00192751" w:rsidRDefault="005F377B" w:rsidP="002A385D">
            <w:pPr>
              <w:jc w:val="center"/>
            </w:pPr>
            <w:r w:rsidRPr="00417E0C">
              <w:rPr>
                <w:color w:val="000000"/>
                <w:sz w:val="21"/>
                <w:szCs w:val="21"/>
              </w:rPr>
              <w:t xml:space="preserve"> 0.044</w:t>
            </w:r>
          </w:p>
        </w:tc>
      </w:tr>
      <w:tr w:rsidR="005F377B" w:rsidRPr="00B15F42" w14:paraId="505D7174" w14:textId="77777777" w:rsidTr="002A385D">
        <w:trPr>
          <w:jc w:val="center"/>
        </w:trPr>
        <w:tc>
          <w:tcPr>
            <w:tcW w:w="4466" w:type="dxa"/>
          </w:tcPr>
          <w:p w14:paraId="55ACD62A" w14:textId="77777777" w:rsidR="005F377B" w:rsidRPr="00B15F42" w:rsidRDefault="005F377B" w:rsidP="002A385D">
            <w:pPr>
              <w:jc w:val="center"/>
            </w:pPr>
            <w:r w:rsidRPr="00B15F42">
              <w:t xml:space="preserve">average: </w:t>
            </w:r>
            <w:r>
              <w:t>0.773</w:t>
            </w:r>
          </w:p>
        </w:tc>
        <w:tc>
          <w:tcPr>
            <w:tcW w:w="4164" w:type="dxa"/>
          </w:tcPr>
          <w:p w14:paraId="62A0DD7A" w14:textId="77777777" w:rsidR="005F377B" w:rsidRPr="00B15F42" w:rsidRDefault="005F377B" w:rsidP="002A385D">
            <w:pPr>
              <w:jc w:val="center"/>
            </w:pPr>
            <w:r>
              <w:t>average: 0.086</w:t>
            </w:r>
          </w:p>
        </w:tc>
      </w:tr>
    </w:tbl>
    <w:p w14:paraId="59EDF48C" w14:textId="77777777" w:rsidR="00DF5CFA" w:rsidRDefault="00DF5CFA" w:rsidP="00B753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Courier New" w:eastAsia="Times New Roman" w:hAnsi="Courier New" w:cs="Courier New"/>
          <w:b/>
          <w:bCs/>
          <w:color w:val="000000"/>
          <w:sz w:val="21"/>
          <w:szCs w:val="21"/>
          <w:lang w:eastAsia="zh-CN"/>
        </w:rPr>
      </w:pPr>
    </w:p>
    <w:p w14:paraId="2F9BC956" w14:textId="77777777" w:rsidR="005A308E" w:rsidRDefault="005A308E" w:rsidP="00B753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Courier New" w:eastAsia="Times New Roman" w:hAnsi="Courier New" w:cs="Courier New"/>
          <w:b/>
          <w:bCs/>
          <w:color w:val="000000"/>
          <w:sz w:val="21"/>
          <w:szCs w:val="21"/>
          <w:lang w:eastAsia="zh-CN"/>
        </w:rPr>
      </w:pPr>
    </w:p>
    <w:p w14:paraId="0C0FCC87" w14:textId="0EEDB74D" w:rsidR="00FC0750" w:rsidRDefault="005A308E" w:rsidP="005A308E">
      <w:pPr>
        <w:rPr>
          <w:lang w:eastAsia="zh-CN"/>
        </w:rPr>
      </w:pPr>
      <w:r>
        <w:rPr>
          <w:lang w:eastAsia="zh-CN"/>
        </w:rPr>
        <w:t xml:space="preserve">The ratio of predicted value against the actual is plotted </w:t>
      </w:r>
      <w:r w:rsidR="006B08B6">
        <w:rPr>
          <w:lang w:eastAsia="zh-CN"/>
        </w:rPr>
        <w:t>in order to investigate how well the trained model works from sample to sample</w:t>
      </w:r>
      <w:r>
        <w:rPr>
          <w:lang w:eastAsia="zh-CN"/>
        </w:rPr>
        <w:t xml:space="preserve">. </w:t>
      </w:r>
      <w:r w:rsidR="00242DFC">
        <w:rPr>
          <w:lang w:eastAsia="zh-CN"/>
        </w:rPr>
        <w:t xml:space="preserve">Overall, the predicated value fluctuates around 1.0 in the maximum range from 0.7 to 1.3. The exceptionally high ratios close to 35 in the beginning of January in the KFold splitting is mostly likely caused by data entry </w:t>
      </w:r>
      <w:r w:rsidR="00242DFC">
        <w:rPr>
          <w:lang w:eastAsia="zh-CN"/>
        </w:rPr>
        <w:lastRenderedPageBreak/>
        <w:t xml:space="preserve">error. </w:t>
      </w:r>
      <w:r w:rsidR="00FC0750">
        <w:rPr>
          <w:lang w:eastAsia="zh-CN"/>
        </w:rPr>
        <w:t xml:space="preserve">However, it was found removing those data doesn’t help the prediction. This is probably because there are only about 1000 samples, a very small percentage of all 20 million samples, </w:t>
      </w:r>
      <w:r w:rsidR="006B08B6">
        <w:rPr>
          <w:lang w:eastAsia="zh-CN"/>
        </w:rPr>
        <w:t>which</w:t>
      </w:r>
      <w:r w:rsidR="00FC0750">
        <w:rPr>
          <w:lang w:eastAsia="zh-CN"/>
        </w:rPr>
        <w:t xml:space="preserve"> doesn’t affect the overall prediction performance.</w:t>
      </w:r>
    </w:p>
    <w:p w14:paraId="2097F807" w14:textId="551AC6DA" w:rsidR="005A308E" w:rsidRDefault="00102DFF" w:rsidP="005A308E">
      <w:pPr>
        <w:rPr>
          <w:lang w:eastAsia="zh-CN"/>
        </w:rPr>
      </w:pPr>
      <w:r>
        <w:rPr>
          <w:lang w:eastAsia="zh-CN"/>
        </w:rPr>
        <w:t xml:space="preserve">In both cases of splitting, </w:t>
      </w:r>
      <w:r w:rsidR="00242DFC">
        <w:rPr>
          <w:lang w:eastAsia="zh-CN"/>
        </w:rPr>
        <w:t>March th</w:t>
      </w:r>
      <w:r w:rsidR="000014BE">
        <w:rPr>
          <w:lang w:eastAsia="zh-CN"/>
        </w:rPr>
        <w:t>r</w:t>
      </w:r>
      <w:r w:rsidR="00242DFC">
        <w:rPr>
          <w:lang w:eastAsia="zh-CN"/>
        </w:rPr>
        <w:t>ough July see much less amount of predicted energy usage</w:t>
      </w:r>
      <w:r>
        <w:rPr>
          <w:lang w:eastAsia="zh-CN"/>
        </w:rPr>
        <w:t xml:space="preserve"> that the actual, whereas, November through December see the predicted is very close to the actual.</w:t>
      </w:r>
      <w:r w:rsidR="00D72A61">
        <w:rPr>
          <w:lang w:eastAsia="zh-CN"/>
        </w:rPr>
        <w:t xml:space="preserve"> Further studies are required to understand the reason why. </w:t>
      </w:r>
    </w:p>
    <w:p w14:paraId="7F4B87DC" w14:textId="7E14DCE0" w:rsidR="006905F9" w:rsidRDefault="006905F9" w:rsidP="005A308E">
      <w:pPr>
        <w:rPr>
          <w:lang w:eastAsia="zh-CN"/>
        </w:rPr>
      </w:pPr>
      <w:r>
        <w:rPr>
          <w:lang w:eastAsia="zh-CN"/>
        </w:rPr>
        <w:t xml:space="preserve">The abrupt deep drop in November corresponds with the unusually high usage observed in EDA section earlier. On </w:t>
      </w:r>
      <w:r w:rsidR="00470C61">
        <w:rPr>
          <w:lang w:eastAsia="zh-CN"/>
        </w:rPr>
        <w:t>March 7</w:t>
      </w:r>
      <w:r w:rsidR="00470C61" w:rsidRPr="00470C61">
        <w:rPr>
          <w:vertAlign w:val="superscript"/>
          <w:lang w:eastAsia="zh-CN"/>
        </w:rPr>
        <w:t>th</w:t>
      </w:r>
      <w:r w:rsidR="00470C61">
        <w:rPr>
          <w:lang w:eastAsia="zh-CN"/>
        </w:rPr>
        <w:t xml:space="preserve"> and </w:t>
      </w:r>
      <w:r>
        <w:rPr>
          <w:lang w:eastAsia="zh-CN"/>
        </w:rPr>
        <w:t>June 17</w:t>
      </w:r>
      <w:r w:rsidRPr="006905F9">
        <w:rPr>
          <w:vertAlign w:val="superscript"/>
          <w:lang w:eastAsia="zh-CN"/>
        </w:rPr>
        <w:t>th</w:t>
      </w:r>
      <w:r>
        <w:rPr>
          <w:lang w:eastAsia="zh-CN"/>
        </w:rPr>
        <w:t xml:space="preserve">, there is a sharp transition in prediction that is very well corresponding with the </w:t>
      </w:r>
      <w:r w:rsidR="00470C61">
        <w:rPr>
          <w:lang w:eastAsia="zh-CN"/>
        </w:rPr>
        <w:t xml:space="preserve">abrupt </w:t>
      </w:r>
      <w:r>
        <w:rPr>
          <w:lang w:eastAsia="zh-CN"/>
        </w:rPr>
        <w:t xml:space="preserve">transition from </w:t>
      </w:r>
      <w:r w:rsidR="00470C61">
        <w:rPr>
          <w:lang w:eastAsia="zh-CN"/>
        </w:rPr>
        <w:t>low</w:t>
      </w:r>
      <w:r>
        <w:rPr>
          <w:lang w:eastAsia="zh-CN"/>
        </w:rPr>
        <w:t xml:space="preserve"> energy usage </w:t>
      </w:r>
      <w:r w:rsidR="00470C61">
        <w:rPr>
          <w:lang w:eastAsia="zh-CN"/>
        </w:rPr>
        <w:t xml:space="preserve">season </w:t>
      </w:r>
      <w:r>
        <w:rPr>
          <w:lang w:eastAsia="zh-CN"/>
        </w:rPr>
        <w:t xml:space="preserve">to </w:t>
      </w:r>
      <w:r w:rsidR="00470C61">
        <w:rPr>
          <w:lang w:eastAsia="zh-CN"/>
        </w:rPr>
        <w:t xml:space="preserve">high energy usage season or vice versa. Therefore, the models fail to catch the </w:t>
      </w:r>
      <w:r w:rsidR="004F60B9">
        <w:rPr>
          <w:lang w:eastAsia="zh-CN"/>
        </w:rPr>
        <w:t>transition</w:t>
      </w:r>
      <w:r w:rsidR="00470C61">
        <w:rPr>
          <w:lang w:eastAsia="zh-CN"/>
        </w:rPr>
        <w:t xml:space="preserve"> and result in significant prediction error. It would be a good idea to separate the dataset from the transition </w:t>
      </w:r>
      <w:r w:rsidR="004F60B9">
        <w:rPr>
          <w:lang w:eastAsia="zh-CN"/>
        </w:rPr>
        <w:t>and train the models separately.</w:t>
      </w:r>
    </w:p>
    <w:p w14:paraId="4E432377" w14:textId="77777777" w:rsidR="005A308E" w:rsidRDefault="005A308E" w:rsidP="00B753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Courier New" w:eastAsia="Times New Roman" w:hAnsi="Courier New" w:cs="Courier New"/>
          <w:b/>
          <w:bCs/>
          <w:color w:val="000000"/>
          <w:sz w:val="21"/>
          <w:szCs w:val="21"/>
          <w:lang w:eastAsia="zh-CN"/>
        </w:rPr>
      </w:pPr>
    </w:p>
    <w:p w14:paraId="69FED8F7" w14:textId="0112EE0D" w:rsidR="00686418" w:rsidRDefault="00AC5713" w:rsidP="00B753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Courier New" w:eastAsia="Times New Roman" w:hAnsi="Courier New" w:cs="Courier New"/>
          <w:b/>
          <w:bCs/>
          <w:color w:val="000000"/>
          <w:sz w:val="21"/>
          <w:szCs w:val="21"/>
          <w:lang w:eastAsia="zh-CN"/>
        </w:rPr>
      </w:pPr>
      <w:r>
        <w:rPr>
          <w:rFonts w:ascii="Courier New" w:eastAsia="Times New Roman" w:hAnsi="Courier New" w:cs="Courier New"/>
          <w:b/>
          <w:bCs/>
          <w:color w:val="000000"/>
          <w:sz w:val="21"/>
          <w:szCs w:val="21"/>
          <w:lang w:eastAsia="zh-CN"/>
        </w:rPr>
        <w:t>KFold Splitting after Smoothing</w:t>
      </w:r>
    </w:p>
    <w:p w14:paraId="6B0D8328" w14:textId="62149596" w:rsidR="00686418" w:rsidRDefault="00AC5713" w:rsidP="00B753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Courier New" w:eastAsia="Times New Roman" w:hAnsi="Courier New" w:cs="Courier New"/>
          <w:b/>
          <w:bCs/>
          <w:color w:val="000000"/>
          <w:sz w:val="21"/>
          <w:szCs w:val="21"/>
          <w:lang w:eastAsia="zh-CN"/>
        </w:rPr>
      </w:pPr>
      <w:r>
        <w:rPr>
          <w:noProof/>
        </w:rPr>
        <w:drawing>
          <wp:inline distT="0" distB="0" distL="0" distR="0" wp14:anchorId="77D8EB6A" wp14:editId="340385B7">
            <wp:extent cx="5486400" cy="1283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283335"/>
                    </a:xfrm>
                    <a:prstGeom prst="rect">
                      <a:avLst/>
                    </a:prstGeom>
                    <a:noFill/>
                    <a:ln>
                      <a:noFill/>
                    </a:ln>
                  </pic:spPr>
                </pic:pic>
              </a:graphicData>
            </a:graphic>
          </wp:inline>
        </w:drawing>
      </w:r>
      <w:r>
        <w:rPr>
          <w:noProof/>
        </w:rPr>
        <w:drawing>
          <wp:inline distT="0" distB="0" distL="0" distR="0" wp14:anchorId="2D96ED61" wp14:editId="0A25AAC2">
            <wp:extent cx="5486400" cy="1259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259205"/>
                    </a:xfrm>
                    <a:prstGeom prst="rect">
                      <a:avLst/>
                    </a:prstGeom>
                    <a:noFill/>
                    <a:ln>
                      <a:noFill/>
                    </a:ln>
                  </pic:spPr>
                </pic:pic>
              </a:graphicData>
            </a:graphic>
          </wp:inline>
        </w:drawing>
      </w:r>
      <w:r>
        <w:rPr>
          <w:noProof/>
        </w:rPr>
        <w:drawing>
          <wp:inline distT="0" distB="0" distL="0" distR="0" wp14:anchorId="16B7C415" wp14:editId="4347D197">
            <wp:extent cx="5486400" cy="127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279525"/>
                    </a:xfrm>
                    <a:prstGeom prst="rect">
                      <a:avLst/>
                    </a:prstGeom>
                    <a:noFill/>
                    <a:ln>
                      <a:noFill/>
                    </a:ln>
                  </pic:spPr>
                </pic:pic>
              </a:graphicData>
            </a:graphic>
          </wp:inline>
        </w:drawing>
      </w:r>
      <w:r>
        <w:rPr>
          <w:noProof/>
        </w:rPr>
        <w:drawing>
          <wp:inline distT="0" distB="0" distL="0" distR="0" wp14:anchorId="22EA1067" wp14:editId="6D2B96E7">
            <wp:extent cx="5486400" cy="1265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265555"/>
                    </a:xfrm>
                    <a:prstGeom prst="rect">
                      <a:avLst/>
                    </a:prstGeom>
                    <a:noFill/>
                    <a:ln>
                      <a:noFill/>
                    </a:ln>
                  </pic:spPr>
                </pic:pic>
              </a:graphicData>
            </a:graphic>
          </wp:inline>
        </w:drawing>
      </w:r>
    </w:p>
    <w:p w14:paraId="4ABB95C6" w14:textId="71094FF5" w:rsidR="00AC5713" w:rsidRDefault="00DF5CFA" w:rsidP="00B753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Courier New" w:eastAsia="Times New Roman" w:hAnsi="Courier New" w:cs="Courier New"/>
          <w:b/>
          <w:bCs/>
          <w:color w:val="000000"/>
          <w:sz w:val="21"/>
          <w:szCs w:val="21"/>
          <w:lang w:eastAsia="zh-CN"/>
        </w:rPr>
      </w:pPr>
      <w:r>
        <w:rPr>
          <w:noProof/>
        </w:rPr>
        <w:lastRenderedPageBreak/>
        <w:drawing>
          <wp:inline distT="0" distB="0" distL="0" distR="0" wp14:anchorId="4EBC2E89" wp14:editId="241B7556">
            <wp:extent cx="5486400" cy="1279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279525"/>
                    </a:xfrm>
                    <a:prstGeom prst="rect">
                      <a:avLst/>
                    </a:prstGeom>
                    <a:noFill/>
                    <a:ln>
                      <a:noFill/>
                    </a:ln>
                  </pic:spPr>
                </pic:pic>
              </a:graphicData>
            </a:graphic>
          </wp:inline>
        </w:drawing>
      </w:r>
    </w:p>
    <w:p w14:paraId="02BAD13A" w14:textId="53F94BC7" w:rsidR="00686418" w:rsidRDefault="00686418" w:rsidP="00B753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Courier New" w:eastAsia="Times New Roman" w:hAnsi="Courier New" w:cs="Courier New"/>
          <w:b/>
          <w:bCs/>
          <w:color w:val="000000"/>
          <w:sz w:val="21"/>
          <w:szCs w:val="21"/>
          <w:lang w:eastAsia="zh-CN"/>
        </w:rPr>
      </w:pPr>
    </w:p>
    <w:p w14:paraId="1DDCEEFE" w14:textId="77777777" w:rsidR="00686418" w:rsidRPr="00F24943" w:rsidRDefault="00686418" w:rsidP="00B753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Courier New" w:eastAsia="Times New Roman" w:hAnsi="Courier New" w:cs="Courier New"/>
          <w:b/>
          <w:bCs/>
          <w:color w:val="000000"/>
          <w:sz w:val="21"/>
          <w:szCs w:val="21"/>
          <w:lang w:eastAsia="zh-CN"/>
        </w:rPr>
      </w:pPr>
    </w:p>
    <w:p w14:paraId="21BD2A18" w14:textId="6421B263" w:rsidR="00B7533E" w:rsidRDefault="00750D77" w:rsidP="00B753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Courier New" w:eastAsia="Times New Roman" w:hAnsi="Courier New" w:cs="Courier New"/>
          <w:color w:val="000000"/>
          <w:sz w:val="21"/>
          <w:szCs w:val="21"/>
          <w:lang w:eastAsia="zh-CN"/>
        </w:rPr>
      </w:pPr>
      <w:r>
        <w:rPr>
          <w:rFonts w:ascii="Courier New" w:eastAsia="Times New Roman" w:hAnsi="Courier New" w:cs="Courier New"/>
          <w:b/>
          <w:bCs/>
          <w:color w:val="000000"/>
          <w:sz w:val="21"/>
          <w:szCs w:val="21"/>
          <w:lang w:eastAsia="zh-CN"/>
        </w:rPr>
        <w:t>Time Series Splitting</w:t>
      </w:r>
      <w:r w:rsidR="00AC5713">
        <w:rPr>
          <w:rFonts w:ascii="Courier New" w:eastAsia="Times New Roman" w:hAnsi="Courier New" w:cs="Courier New"/>
          <w:b/>
          <w:bCs/>
          <w:color w:val="000000"/>
          <w:sz w:val="21"/>
          <w:szCs w:val="21"/>
          <w:lang w:eastAsia="zh-CN"/>
        </w:rPr>
        <w:t xml:space="preserve"> after Smoothing</w:t>
      </w:r>
    </w:p>
    <w:p w14:paraId="51ABBB57" w14:textId="48A5A590" w:rsidR="003A0AE6" w:rsidRDefault="00DF5CFA" w:rsidP="00DF6ADC">
      <w:pPr>
        <w:rPr>
          <w:noProof/>
        </w:rPr>
      </w:pPr>
      <w:r>
        <w:rPr>
          <w:noProof/>
        </w:rPr>
        <w:drawing>
          <wp:inline distT="0" distB="0" distL="0" distR="0" wp14:anchorId="3ACAA26C" wp14:editId="0AC5D97C">
            <wp:extent cx="5486400" cy="12731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273175"/>
                    </a:xfrm>
                    <a:prstGeom prst="rect">
                      <a:avLst/>
                    </a:prstGeom>
                    <a:noFill/>
                    <a:ln>
                      <a:noFill/>
                    </a:ln>
                  </pic:spPr>
                </pic:pic>
              </a:graphicData>
            </a:graphic>
          </wp:inline>
        </w:drawing>
      </w:r>
      <w:r>
        <w:rPr>
          <w:noProof/>
        </w:rPr>
        <w:t xml:space="preserve"> </w:t>
      </w:r>
      <w:r w:rsidR="003A0AE6">
        <w:rPr>
          <w:noProof/>
        </w:rPr>
        <w:drawing>
          <wp:inline distT="0" distB="0" distL="0" distR="0" wp14:anchorId="0B361571" wp14:editId="7FEC4108">
            <wp:extent cx="5486400" cy="1279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279525"/>
                    </a:xfrm>
                    <a:prstGeom prst="rect">
                      <a:avLst/>
                    </a:prstGeom>
                    <a:noFill/>
                    <a:ln>
                      <a:noFill/>
                    </a:ln>
                  </pic:spPr>
                </pic:pic>
              </a:graphicData>
            </a:graphic>
          </wp:inline>
        </w:drawing>
      </w:r>
      <w:r w:rsidR="003A0AE6">
        <w:rPr>
          <w:noProof/>
        </w:rPr>
        <w:drawing>
          <wp:inline distT="0" distB="0" distL="0" distR="0" wp14:anchorId="34E146C0" wp14:editId="0FDAFB4A">
            <wp:extent cx="5486400" cy="12731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1273175"/>
                    </a:xfrm>
                    <a:prstGeom prst="rect">
                      <a:avLst/>
                    </a:prstGeom>
                    <a:noFill/>
                    <a:ln>
                      <a:noFill/>
                    </a:ln>
                  </pic:spPr>
                </pic:pic>
              </a:graphicData>
            </a:graphic>
          </wp:inline>
        </w:drawing>
      </w:r>
      <w:r w:rsidR="003A0AE6">
        <w:rPr>
          <w:noProof/>
        </w:rPr>
        <w:lastRenderedPageBreak/>
        <w:drawing>
          <wp:inline distT="0" distB="0" distL="0" distR="0" wp14:anchorId="4163FE27" wp14:editId="3138359D">
            <wp:extent cx="5486400" cy="12750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1275080"/>
                    </a:xfrm>
                    <a:prstGeom prst="rect">
                      <a:avLst/>
                    </a:prstGeom>
                    <a:noFill/>
                    <a:ln>
                      <a:noFill/>
                    </a:ln>
                  </pic:spPr>
                </pic:pic>
              </a:graphicData>
            </a:graphic>
          </wp:inline>
        </w:drawing>
      </w:r>
      <w:r w:rsidR="003A0AE6">
        <w:rPr>
          <w:noProof/>
        </w:rPr>
        <w:drawing>
          <wp:inline distT="0" distB="0" distL="0" distR="0" wp14:anchorId="341A062B" wp14:editId="44BB2A7E">
            <wp:extent cx="5486400" cy="12731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273175"/>
                    </a:xfrm>
                    <a:prstGeom prst="rect">
                      <a:avLst/>
                    </a:prstGeom>
                    <a:noFill/>
                    <a:ln>
                      <a:noFill/>
                    </a:ln>
                  </pic:spPr>
                </pic:pic>
              </a:graphicData>
            </a:graphic>
          </wp:inline>
        </w:drawing>
      </w:r>
    </w:p>
    <w:p w14:paraId="0346A727" w14:textId="77777777" w:rsidR="006905F9" w:rsidRPr="00867FAD" w:rsidRDefault="006905F9" w:rsidP="006905F9">
      <w:pPr>
        <w:spacing w:after="0"/>
        <w:jc w:val="center"/>
        <w:rPr>
          <w:b/>
          <w:bCs/>
        </w:rPr>
      </w:pPr>
      <w:r w:rsidRPr="00867FAD">
        <w:rPr>
          <w:b/>
          <w:bCs/>
        </w:rPr>
        <w:t>Total energy consumption over time</w:t>
      </w:r>
    </w:p>
    <w:p w14:paraId="488740AF" w14:textId="77777777" w:rsidR="006905F9" w:rsidRDefault="006905F9" w:rsidP="006905F9">
      <w:pPr>
        <w:spacing w:before="0"/>
      </w:pPr>
      <w:r>
        <w:rPr>
          <w:noProof/>
        </w:rPr>
        <w:drawing>
          <wp:inline distT="0" distB="0" distL="0" distR="0" wp14:anchorId="07C9584A" wp14:editId="524CC9C7">
            <wp:extent cx="5486400" cy="17619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761917"/>
                    </a:xfrm>
                    <a:prstGeom prst="rect">
                      <a:avLst/>
                    </a:prstGeom>
                    <a:noFill/>
                    <a:ln>
                      <a:noFill/>
                    </a:ln>
                  </pic:spPr>
                </pic:pic>
              </a:graphicData>
            </a:graphic>
          </wp:inline>
        </w:drawing>
      </w:r>
    </w:p>
    <w:p w14:paraId="15CD6274" w14:textId="7D32C743" w:rsidR="006905F9" w:rsidRDefault="002A385D" w:rsidP="002A385D">
      <w:pPr>
        <w:pStyle w:val="Heading3"/>
      </w:pPr>
      <w:bookmarkStart w:id="31" w:name="_Toc52275518"/>
      <w:r>
        <w:t>Influence of number of splits</w:t>
      </w:r>
      <w:bookmarkEnd w:id="31"/>
    </w:p>
    <w:p w14:paraId="20135CE3" w14:textId="65CF70EC" w:rsidR="002A385D" w:rsidRPr="002A385D" w:rsidRDefault="002A385D" w:rsidP="002A385D">
      <w:r>
        <w:t>Instead of using 5 splits, 6 KFold splits of the dataset is experimented. The purpose is to separate the sample roughly according to the month. However, there is no effect on model performance in doing so.</w:t>
      </w:r>
    </w:p>
    <w:p w14:paraId="74E16FE2" w14:textId="7908CAC6" w:rsidR="00F24943" w:rsidRDefault="00F24943" w:rsidP="00F24943">
      <w:pPr>
        <w:pStyle w:val="Heading3"/>
      </w:pPr>
      <w:bookmarkStart w:id="32" w:name="_Toc52275519"/>
      <w:r>
        <w:t>Feature importance</w:t>
      </w:r>
      <w:bookmarkEnd w:id="32"/>
    </w:p>
    <w:p w14:paraId="49656EBD" w14:textId="77777777" w:rsidR="00A56D4E" w:rsidRDefault="008F1CFE" w:rsidP="00AB1382">
      <w:r>
        <w:t xml:space="preserve">The ranking of feature importance is shown </w:t>
      </w:r>
      <w:r w:rsidR="00750D77">
        <w:t xml:space="preserve">in </w:t>
      </w:r>
      <w:r>
        <w:t xml:space="preserve">the figure below, which is very different from that of Catboost. </w:t>
      </w:r>
      <w:r w:rsidR="00067567">
        <w:t>For example, the most important feature is building</w:t>
      </w:r>
      <w:r w:rsidR="00750D77">
        <w:t xml:space="preserve"> </w:t>
      </w:r>
      <w:r w:rsidR="00067567">
        <w:t>id for LightGBM whereas the top one is meter for Catboost. The importance of Dayofyear is also elevated for LightGBM to 2</w:t>
      </w:r>
      <w:r w:rsidR="00067567" w:rsidRPr="00067567">
        <w:rPr>
          <w:vertAlign w:val="superscript"/>
        </w:rPr>
        <w:t>nd</w:t>
      </w:r>
      <w:r w:rsidR="00067567">
        <w:t xml:space="preserve"> </w:t>
      </w:r>
      <w:r w:rsidR="002A3C1D">
        <w:t xml:space="preserve">position </w:t>
      </w:r>
      <w:r w:rsidR="00067567">
        <w:t>from 5</w:t>
      </w:r>
      <w:r w:rsidR="00067567" w:rsidRPr="00067567">
        <w:rPr>
          <w:vertAlign w:val="superscript"/>
        </w:rPr>
        <w:t>th</w:t>
      </w:r>
      <w:r w:rsidR="00067567">
        <w:t xml:space="preserve"> f</w:t>
      </w:r>
      <w:r w:rsidR="00A567F7">
        <w:t>or Catboost. The ranking of square</w:t>
      </w:r>
      <w:r w:rsidR="00750D77">
        <w:t xml:space="preserve"> </w:t>
      </w:r>
      <w:r w:rsidR="00A567F7">
        <w:t>feet remains similar, being either 2</w:t>
      </w:r>
      <w:r w:rsidR="00A567F7" w:rsidRPr="00A567F7">
        <w:rPr>
          <w:vertAlign w:val="superscript"/>
        </w:rPr>
        <w:t>nd</w:t>
      </w:r>
      <w:r w:rsidR="00A567F7">
        <w:t xml:space="preserve"> or 3</w:t>
      </w:r>
      <w:r w:rsidR="00A567F7" w:rsidRPr="00A567F7">
        <w:rPr>
          <w:vertAlign w:val="superscript"/>
        </w:rPr>
        <w:t>rd</w:t>
      </w:r>
      <w:r w:rsidR="00A567F7">
        <w:t xml:space="preserve"> in ranking. The ranking of air</w:t>
      </w:r>
      <w:r w:rsidR="00750D77">
        <w:t xml:space="preserve"> </w:t>
      </w:r>
      <w:r w:rsidR="00A567F7">
        <w:t>temperature also remains similar, being either 4</w:t>
      </w:r>
      <w:r w:rsidR="00A567F7" w:rsidRPr="00A567F7">
        <w:rPr>
          <w:vertAlign w:val="superscript"/>
        </w:rPr>
        <w:t>th</w:t>
      </w:r>
      <w:r w:rsidR="00A567F7">
        <w:t xml:space="preserve"> or 5</w:t>
      </w:r>
      <w:r w:rsidR="00A567F7" w:rsidRPr="00A567F7">
        <w:rPr>
          <w:vertAlign w:val="superscript"/>
        </w:rPr>
        <w:t>th</w:t>
      </w:r>
      <w:r w:rsidR="00A567F7">
        <w:t xml:space="preserve"> in position. The ranking of year_built is either 6</w:t>
      </w:r>
      <w:r w:rsidR="00A567F7" w:rsidRPr="00A567F7">
        <w:rPr>
          <w:vertAlign w:val="superscript"/>
        </w:rPr>
        <w:t>th</w:t>
      </w:r>
      <w:r w:rsidR="00A567F7">
        <w:t xml:space="preserve"> or 7</w:t>
      </w:r>
      <w:r w:rsidR="00A567F7" w:rsidRPr="00A567F7">
        <w:rPr>
          <w:vertAlign w:val="superscript"/>
        </w:rPr>
        <w:t>th</w:t>
      </w:r>
      <w:r w:rsidR="00A567F7">
        <w:t>. The importance of meter drops from 1</w:t>
      </w:r>
      <w:r w:rsidR="00A567F7" w:rsidRPr="00A567F7">
        <w:rPr>
          <w:vertAlign w:val="superscript"/>
        </w:rPr>
        <w:t>st</w:t>
      </w:r>
      <w:r w:rsidR="00A567F7">
        <w:t xml:space="preserve"> to 4</w:t>
      </w:r>
      <w:r w:rsidR="00A567F7" w:rsidRPr="00A567F7">
        <w:rPr>
          <w:vertAlign w:val="superscript"/>
        </w:rPr>
        <w:t>th</w:t>
      </w:r>
      <w:r w:rsidR="00A567F7">
        <w:t xml:space="preserve">. </w:t>
      </w:r>
      <w:r w:rsidR="00266FF0">
        <w:t>The importance of site</w:t>
      </w:r>
      <w:r w:rsidR="00750D77">
        <w:t xml:space="preserve"> </w:t>
      </w:r>
      <w:r w:rsidR="00266FF0">
        <w:t>id drastically reduces from to 13</w:t>
      </w:r>
      <w:r w:rsidR="00266FF0" w:rsidRPr="00266FF0">
        <w:rPr>
          <w:vertAlign w:val="superscript"/>
        </w:rPr>
        <w:t>th</w:t>
      </w:r>
      <w:r w:rsidR="00266FF0">
        <w:t xml:space="preserve"> for Ligh</w:t>
      </w:r>
      <w:r w:rsidR="005E6497">
        <w:t>t</w:t>
      </w:r>
      <w:r w:rsidR="00266FF0">
        <w:t>GBM from 6</w:t>
      </w:r>
      <w:r w:rsidR="00266FF0" w:rsidRPr="00266FF0">
        <w:rPr>
          <w:vertAlign w:val="superscript"/>
        </w:rPr>
        <w:t>th</w:t>
      </w:r>
      <w:r w:rsidR="00266FF0">
        <w:t xml:space="preserve"> for Catboost. </w:t>
      </w:r>
    </w:p>
    <w:p w14:paraId="5864220B" w14:textId="77777777" w:rsidR="00E95528" w:rsidRDefault="00A56D4E" w:rsidP="00E95528">
      <w:r>
        <w:t>However, these top features like building id, day of year, square feet, meter, air temperature, regardless their relative ranking, are captured by both algorithms</w:t>
      </w:r>
      <w:r w:rsidR="00E6164A">
        <w:t xml:space="preserve">. These are </w:t>
      </w:r>
      <w:r w:rsidR="00E6164A">
        <w:lastRenderedPageBreak/>
        <w:t xml:space="preserve">indeed the predominant factors influencing the usage from domain knowledge point of view. </w:t>
      </w:r>
      <w:r w:rsidR="00E95528">
        <w:t xml:space="preserve">It is worth noting the model successfully pick out air temperature as an important feature. Therefore, the model can be appropriately used to predict energy usage for the following years based on weather change. This would allow the effect of newer technology investment or change on energy saving to be separated from that of the weather change. </w:t>
      </w:r>
    </w:p>
    <w:p w14:paraId="0E427BE3" w14:textId="53561E14" w:rsidR="008F1CFE" w:rsidRDefault="00A567F7" w:rsidP="00AB1382">
      <w:r>
        <w:t>The relative ranking of dayofyear, hour and weekofyear remains the same order.</w:t>
      </w:r>
      <w:r w:rsidR="00266FF0">
        <w:t xml:space="preserve"> Weather data like wind</w:t>
      </w:r>
      <w:r w:rsidR="00750D77">
        <w:t xml:space="preserve"> </w:t>
      </w:r>
      <w:r w:rsidR="00266FF0">
        <w:t>speed</w:t>
      </w:r>
      <w:r w:rsidR="00750D77">
        <w:t xml:space="preserve"> </w:t>
      </w:r>
      <w:r w:rsidR="00266FF0">
        <w:t>/</w:t>
      </w:r>
      <w:r w:rsidR="00750D77">
        <w:t xml:space="preserve"> </w:t>
      </w:r>
      <w:r w:rsidR="00266FF0">
        <w:t>beaufort</w:t>
      </w:r>
      <w:r w:rsidR="00750D77">
        <w:t xml:space="preserve"> </w:t>
      </w:r>
      <w:r w:rsidR="00266FF0">
        <w:t>scale, precipitation and cloud coverage remains as the least important features.</w:t>
      </w:r>
    </w:p>
    <w:p w14:paraId="7532AA48" w14:textId="43BF4F67" w:rsidR="008F1CFE" w:rsidRDefault="008F1CFE" w:rsidP="008F1CFE">
      <w:pPr>
        <w:jc w:val="center"/>
      </w:pPr>
      <w:r>
        <w:t>LightGBM                                                                   CatBoost</w:t>
      </w:r>
    </w:p>
    <w:p w14:paraId="3D96AC8D" w14:textId="27975F60" w:rsidR="00AB1382" w:rsidRDefault="00860DA4" w:rsidP="00AB1382">
      <w:pPr>
        <w:sectPr w:rsidR="00AB1382" w:rsidSect="00AB1382">
          <w:footerReference w:type="default" r:id="rId57"/>
          <w:type w:val="continuous"/>
          <w:pgSz w:w="12240" w:h="15840"/>
          <w:pgMar w:top="1728" w:right="1800" w:bottom="1440" w:left="1800" w:header="720" w:footer="720" w:gutter="0"/>
          <w:pgNumType w:start="0"/>
          <w:cols w:space="720"/>
          <w:titlePg/>
          <w:docGrid w:linePitch="360"/>
        </w:sectPr>
      </w:pPr>
      <w:r>
        <w:rPr>
          <w:noProof/>
        </w:rPr>
        <w:drawing>
          <wp:inline distT="0" distB="0" distL="0" distR="0" wp14:anchorId="07E2A9B2" wp14:editId="4F54430D">
            <wp:extent cx="2567069" cy="19481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8891" cy="1957152"/>
                    </a:xfrm>
                    <a:prstGeom prst="rect">
                      <a:avLst/>
                    </a:prstGeom>
                    <a:noFill/>
                    <a:ln>
                      <a:noFill/>
                    </a:ln>
                  </pic:spPr>
                </pic:pic>
              </a:graphicData>
            </a:graphic>
          </wp:inline>
        </w:drawing>
      </w:r>
      <w:r w:rsidR="008F1CFE" w:rsidRPr="008F1CFE">
        <w:t xml:space="preserve"> </w:t>
      </w:r>
      <w:r w:rsidR="008F1CFE">
        <w:rPr>
          <w:noProof/>
        </w:rPr>
        <w:drawing>
          <wp:inline distT="0" distB="0" distL="0" distR="0" wp14:anchorId="00C83D53" wp14:editId="379A1051">
            <wp:extent cx="2847340" cy="190317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5503" cy="1955414"/>
                    </a:xfrm>
                    <a:prstGeom prst="rect">
                      <a:avLst/>
                    </a:prstGeom>
                    <a:noFill/>
                    <a:ln>
                      <a:noFill/>
                    </a:ln>
                  </pic:spPr>
                </pic:pic>
              </a:graphicData>
            </a:graphic>
          </wp:inline>
        </w:drawing>
      </w:r>
    </w:p>
    <w:p w14:paraId="537BDE25" w14:textId="2FDD18ED" w:rsidR="008E5A74" w:rsidRDefault="008E5A74" w:rsidP="00AB1382"/>
    <w:p w14:paraId="317282CF" w14:textId="77777777" w:rsidR="001A649F" w:rsidRDefault="00E6164A" w:rsidP="001A649F">
      <w:r>
        <w:t>Another note is the air temperature</w:t>
      </w:r>
      <w:r w:rsidR="00FE18D3">
        <w:t xml:space="preserve"> data is treated as a whole when the models try to find the best splitting point using this variable/feature. However, it is the local air temperature that would affect the energy usage of a specific building. So, one of the future works can be modelling energy usage building wise. </w:t>
      </w:r>
    </w:p>
    <w:p w14:paraId="02B906FE" w14:textId="398C606D" w:rsidR="001A649F" w:rsidRDefault="001A649F" w:rsidP="001A649F">
      <w:r>
        <w:t xml:space="preserve">It is worth noting that other factors, for example, budget/funding/project situation, decision making by the administrators when or what time to turn on AC also have great impact on energy usage and its timing. Therefore, the dataset for modeling work is always limited. </w:t>
      </w:r>
      <w:r w:rsidR="00A24D6F">
        <w:t>Therefore, a better working model has to keep these human factors in mind so as to accordingly adjust relevant parameters in the model.</w:t>
      </w:r>
    </w:p>
    <w:p w14:paraId="10EA03BA" w14:textId="0B8F6A67" w:rsidR="00A739C8" w:rsidRDefault="00F33BE0" w:rsidP="00FF4280">
      <w:pPr>
        <w:pStyle w:val="Heading1"/>
      </w:pPr>
      <w:bookmarkStart w:id="33" w:name="_Toc52275520"/>
      <w:r>
        <w:t>Conclusions</w:t>
      </w:r>
      <w:bookmarkEnd w:id="33"/>
    </w:p>
    <w:p w14:paraId="3DD648F5" w14:textId="567E5A9E" w:rsidR="003C5F0F" w:rsidRDefault="00691F6E" w:rsidP="003C5F0F">
      <w:pPr>
        <w:rPr>
          <w:lang w:eastAsia="zh-CN"/>
        </w:rPr>
      </w:pPr>
      <w:r>
        <w:t xml:space="preserve">A rich energy usage dataset coming </w:t>
      </w:r>
      <w:r w:rsidR="00285698" w:rsidRPr="008C1426">
        <w:t xml:space="preserve">from over 1,000 buildings around the world </w:t>
      </w:r>
      <w:r>
        <w:t>combined with</w:t>
      </w:r>
      <w:r w:rsidR="00285698" w:rsidRPr="008C1426">
        <w:t xml:space="preserve"> local weather data </w:t>
      </w:r>
      <w:r>
        <w:t xml:space="preserve">provides a wonderful </w:t>
      </w:r>
      <w:r w:rsidR="001A649F">
        <w:t xml:space="preserve">machine </w:t>
      </w:r>
      <w:r>
        <w:t xml:space="preserve">learning </w:t>
      </w:r>
      <w:r w:rsidR="001A649F">
        <w:t>opportunity</w:t>
      </w:r>
      <w:r>
        <w:t xml:space="preserve"> for predicting energy usage</w:t>
      </w:r>
      <w:r w:rsidR="00285698" w:rsidRPr="008C1426">
        <w:t>.</w:t>
      </w:r>
      <w:r>
        <w:t xml:space="preserve"> Exploratory data analysis finds the distribution of the data is highly skewed with respect to meter readings, energy type, square footage, primary use, etc. The energy usage is exceptionally high from March to June and a few days in November.</w:t>
      </w:r>
      <w:r w:rsidR="003C5F0F">
        <w:t xml:space="preserve"> There is also </w:t>
      </w:r>
      <w:r w:rsidR="003C5F0F">
        <w:lastRenderedPageBreak/>
        <w:t xml:space="preserve">significantly higher energy usage on site #7 compared with other sites. Building #1099 on an educational site was found to consume at least 70 times more energy than any other buildings. Among the energy types, steam is the predominant over almost all year. </w:t>
      </w:r>
      <w:r w:rsidR="003C5F0F" w:rsidRPr="00EA3AA4">
        <w:rPr>
          <w:lang w:eastAsia="zh-CN"/>
        </w:rPr>
        <w:t>Education is predominant in energy consumption.</w:t>
      </w:r>
      <w:r w:rsidR="003C5F0F">
        <w:rPr>
          <w:lang w:eastAsia="zh-CN"/>
        </w:rPr>
        <w:t xml:space="preserve"> </w:t>
      </w:r>
      <w:r w:rsidR="003C5F0F" w:rsidRPr="00EA3AA4">
        <w:rPr>
          <w:lang w:eastAsia="zh-CN"/>
        </w:rPr>
        <w:t xml:space="preserve">It is followed by office, </w:t>
      </w:r>
      <w:r w:rsidR="003C5F0F">
        <w:rPr>
          <w:lang w:eastAsia="zh-CN"/>
        </w:rPr>
        <w:t>e</w:t>
      </w:r>
      <w:r w:rsidR="003C5F0F" w:rsidRPr="00EA3AA4">
        <w:rPr>
          <w:lang w:eastAsia="zh-CN"/>
        </w:rPr>
        <w:t>ntertainment</w:t>
      </w:r>
      <w:r w:rsidR="001A649F">
        <w:rPr>
          <w:lang w:eastAsia="zh-CN"/>
        </w:rPr>
        <w:t xml:space="preserve"> </w:t>
      </w:r>
      <w:r w:rsidR="003C5F0F" w:rsidRPr="00EA3AA4">
        <w:rPr>
          <w:lang w:eastAsia="zh-CN"/>
        </w:rPr>
        <w:t>/</w:t>
      </w:r>
      <w:r w:rsidR="001A649F">
        <w:rPr>
          <w:lang w:eastAsia="zh-CN"/>
        </w:rPr>
        <w:t xml:space="preserve"> </w:t>
      </w:r>
      <w:r w:rsidR="003C5F0F" w:rsidRPr="00EA3AA4">
        <w:rPr>
          <w:lang w:eastAsia="zh-CN"/>
        </w:rPr>
        <w:t>publi</w:t>
      </w:r>
      <w:r w:rsidR="003C5F0F">
        <w:rPr>
          <w:lang w:eastAsia="zh-CN"/>
        </w:rPr>
        <w:t>c</w:t>
      </w:r>
      <w:r w:rsidR="003C5F0F" w:rsidRPr="00EA3AA4">
        <w:rPr>
          <w:lang w:eastAsia="zh-CN"/>
        </w:rPr>
        <w:t xml:space="preserve"> assembly, lodging</w:t>
      </w:r>
      <w:r w:rsidR="001A649F">
        <w:rPr>
          <w:lang w:eastAsia="zh-CN"/>
        </w:rPr>
        <w:t xml:space="preserve"> </w:t>
      </w:r>
      <w:r w:rsidR="003C5F0F" w:rsidRPr="00EA3AA4">
        <w:rPr>
          <w:lang w:eastAsia="zh-CN"/>
        </w:rPr>
        <w:t>/</w:t>
      </w:r>
      <w:r w:rsidR="001A649F">
        <w:rPr>
          <w:lang w:eastAsia="zh-CN"/>
        </w:rPr>
        <w:t xml:space="preserve"> </w:t>
      </w:r>
      <w:r w:rsidR="003C5F0F" w:rsidRPr="00EA3AA4">
        <w:rPr>
          <w:lang w:eastAsia="zh-CN"/>
        </w:rPr>
        <w:t>residential, etc.</w:t>
      </w:r>
      <w:r w:rsidR="003C5F0F">
        <w:rPr>
          <w:lang w:eastAsia="zh-CN"/>
        </w:rPr>
        <w:t xml:space="preserve"> The air temperature </w:t>
      </w:r>
      <w:r w:rsidR="00CC1289">
        <w:rPr>
          <w:lang w:eastAsia="zh-CN"/>
        </w:rPr>
        <w:t>variation over the year doesn’t corresponds well with the overall energy usage.</w:t>
      </w:r>
      <w:r w:rsidR="00185DEC">
        <w:rPr>
          <w:lang w:eastAsia="zh-CN"/>
        </w:rPr>
        <w:t xml:space="preserve"> The correlation heat map reveals that </w:t>
      </w:r>
      <w:r w:rsidR="00750D77">
        <w:rPr>
          <w:lang w:eastAsia="zh-CN"/>
        </w:rPr>
        <w:t>t</w:t>
      </w:r>
      <w:r w:rsidR="00185DEC">
        <w:rPr>
          <w:lang w:eastAsia="zh-CN"/>
        </w:rPr>
        <w:t xml:space="preserve">he lower the air temperature and dew temperature, the higher energy usage. </w:t>
      </w:r>
      <w:r w:rsidR="00185DEC" w:rsidRPr="007A00D3">
        <w:rPr>
          <w:lang w:eastAsia="zh-CN"/>
        </w:rPr>
        <w:t>The correlation coefficient between dew</w:t>
      </w:r>
      <w:r w:rsidR="00185DEC">
        <w:rPr>
          <w:lang w:eastAsia="zh-CN"/>
        </w:rPr>
        <w:t xml:space="preserve"> </w:t>
      </w:r>
      <w:r w:rsidR="00185DEC" w:rsidRPr="007A00D3">
        <w:rPr>
          <w:lang w:eastAsia="zh-CN"/>
        </w:rPr>
        <w:t>temperature and air</w:t>
      </w:r>
      <w:r w:rsidR="00185DEC">
        <w:rPr>
          <w:lang w:eastAsia="zh-CN"/>
        </w:rPr>
        <w:t xml:space="preserve"> </w:t>
      </w:r>
      <w:r w:rsidR="00185DEC" w:rsidRPr="007A00D3">
        <w:rPr>
          <w:lang w:eastAsia="zh-CN"/>
        </w:rPr>
        <w:t>temperature is 0.75, which agrees well with meteorology study</w:t>
      </w:r>
      <w:r w:rsidR="00185DEC">
        <w:rPr>
          <w:lang w:eastAsia="zh-CN"/>
        </w:rPr>
        <w:t>.</w:t>
      </w:r>
    </w:p>
    <w:p w14:paraId="3BDCE36D" w14:textId="79C64962" w:rsidR="00185DEC" w:rsidRDefault="00185DEC" w:rsidP="00185DEC">
      <w:r>
        <w:t xml:space="preserve">Necessary data wrangling is conducted. Missing air temperature is interpolated linearly. Other missing values in </w:t>
      </w:r>
      <w:r w:rsidRPr="00D77922">
        <w:t>'year_built', 'floor_count', 'cloud_coverage',</w:t>
      </w:r>
      <w:r>
        <w:t xml:space="preserve"> </w:t>
      </w:r>
      <w:r w:rsidRPr="00D77922">
        <w:t>'dew_temperature', 'precip_depth_1_hr', 'wind_speed'</w:t>
      </w:r>
      <w:r>
        <w:t xml:space="preserve"> were imputed using SimpleImputer with means. New features like hour, day of year, week of year, month are added. </w:t>
      </w:r>
    </w:p>
    <w:p w14:paraId="6BF638CE" w14:textId="48067CDE" w:rsidR="004F60B9" w:rsidRDefault="00185DEC" w:rsidP="00185DEC">
      <w:r>
        <w:t xml:space="preserve">Since this </w:t>
      </w:r>
      <w:r w:rsidR="001A649F">
        <w:t>dataset is</w:t>
      </w:r>
      <w:r>
        <w:t xml:space="preserve"> well-structured</w:t>
      </w:r>
      <w:r w:rsidR="001A649F">
        <w:t xml:space="preserve"> and tabulated</w:t>
      </w:r>
      <w:r>
        <w:t>, the decision tree</w:t>
      </w:r>
      <w:r w:rsidR="004213EE">
        <w:t>-</w:t>
      </w:r>
      <w:r>
        <w:t xml:space="preserve">based algorithms are best suited for </w:t>
      </w:r>
      <w:r w:rsidR="004213EE">
        <w:t xml:space="preserve">machine learning. Catboost and LightGBM </w:t>
      </w:r>
      <w:r w:rsidR="004F60B9">
        <w:t xml:space="preserve">learning algorithms based on </w:t>
      </w:r>
      <w:r w:rsidR="004213EE">
        <w:t>gradient boost</w:t>
      </w:r>
      <w:r w:rsidR="004F60B9">
        <w:t xml:space="preserve"> are applied to the energy dataset. It is found Catboost </w:t>
      </w:r>
      <w:r w:rsidR="000A4AD2">
        <w:t>is about 3 times slower than</w:t>
      </w:r>
      <w:r w:rsidR="004F60B9">
        <w:t xml:space="preserve"> LightGBM </w:t>
      </w:r>
      <w:r w:rsidR="000A4AD2">
        <w:t xml:space="preserve">to achieve similar score. For LightGBM, treating time features as integer significantly improve the test score </w:t>
      </w:r>
      <w:r w:rsidR="001A649F">
        <w:t xml:space="preserve">(RMSE) </w:t>
      </w:r>
      <w:r w:rsidR="000A4AD2">
        <w:t xml:space="preserve">from 1.283 to 1.020. The additional time features seem to have minimal effect on test score. </w:t>
      </w:r>
      <w:r w:rsidR="006B08B6">
        <w:t xml:space="preserve">Data smoothing by rolling </w:t>
      </w:r>
      <w:r w:rsidR="001A649F">
        <w:t>average</w:t>
      </w:r>
      <w:r w:rsidR="006B08B6">
        <w:t xml:space="preserve"> </w:t>
      </w:r>
      <w:r w:rsidR="001A649F">
        <w:t>(</w:t>
      </w:r>
      <w:r w:rsidR="006B08B6">
        <w:t>set day</w:t>
      </w:r>
      <w:r w:rsidR="001A649F">
        <w:t xml:space="preserve"> as window size)</w:t>
      </w:r>
      <w:r w:rsidR="006B08B6">
        <w:t xml:space="preserve"> significantly improves the </w:t>
      </w:r>
      <w:r w:rsidR="00710001">
        <w:t>score from 1.222 to 0.973</w:t>
      </w:r>
      <w:r w:rsidR="006B08B6">
        <w:t>. Time series splitting is found to improve the prediction, as compared with normal KFold splitting.</w:t>
      </w:r>
    </w:p>
    <w:p w14:paraId="632AAFDD" w14:textId="1D611807" w:rsidR="005E6497" w:rsidRDefault="005E6497" w:rsidP="00185DEC">
      <w:pPr>
        <w:rPr>
          <w:lang w:eastAsia="zh-CN"/>
        </w:rPr>
      </w:pPr>
      <w:r>
        <w:rPr>
          <w:lang w:eastAsia="zh-CN"/>
        </w:rPr>
        <w:t xml:space="preserve">The ratio of predicted value against the actual is plotted in order to investigate how well the trained model works </w:t>
      </w:r>
      <w:r w:rsidR="001A649F">
        <w:rPr>
          <w:lang w:eastAsia="zh-CN"/>
        </w:rPr>
        <w:t>at the local level</w:t>
      </w:r>
      <w:r>
        <w:rPr>
          <w:lang w:eastAsia="zh-CN"/>
        </w:rPr>
        <w:t xml:space="preserve">. It helps </w:t>
      </w:r>
      <w:r w:rsidR="001A649F">
        <w:rPr>
          <w:lang w:eastAsia="zh-CN"/>
        </w:rPr>
        <w:t xml:space="preserve">us </w:t>
      </w:r>
      <w:r>
        <w:rPr>
          <w:lang w:eastAsia="zh-CN"/>
        </w:rPr>
        <w:t xml:space="preserve">find </w:t>
      </w:r>
      <w:r w:rsidR="001A649F">
        <w:rPr>
          <w:lang w:eastAsia="zh-CN"/>
        </w:rPr>
        <w:t xml:space="preserve">possible </w:t>
      </w:r>
      <w:r>
        <w:rPr>
          <w:lang w:eastAsia="zh-CN"/>
        </w:rPr>
        <w:t>data entry error</w:t>
      </w:r>
      <w:r w:rsidR="001A649F">
        <w:rPr>
          <w:lang w:eastAsia="zh-CN"/>
        </w:rPr>
        <w:t>s</w:t>
      </w:r>
      <w:r>
        <w:rPr>
          <w:lang w:eastAsia="zh-CN"/>
        </w:rPr>
        <w:t xml:space="preserve"> in the first 1000 samples in the dataset, or the very beginning of the year. March through July see much less amount of predicted energy usage that the actual, whereas, November through December see the predicted is very close to the actual.</w:t>
      </w:r>
      <w:r w:rsidRPr="005E6497">
        <w:rPr>
          <w:lang w:eastAsia="zh-CN"/>
        </w:rPr>
        <w:t xml:space="preserve"> </w:t>
      </w:r>
      <w:r>
        <w:rPr>
          <w:lang w:eastAsia="zh-CN"/>
        </w:rPr>
        <w:t>The models fail to catch the transition and result in significant prediction error. It would be a good idea to separate the dataset from the transition and train the models separately.</w:t>
      </w:r>
    </w:p>
    <w:p w14:paraId="5ACA0649" w14:textId="057EAE10" w:rsidR="002A3C1D" w:rsidRDefault="002A3C1D" w:rsidP="002A3C1D">
      <w:r>
        <w:t>The feature importance obtained by LightGBM is very different from that of Catboost. For example, the most important feature is building id for LightGBM</w:t>
      </w:r>
      <w:r w:rsidR="00A24D6F">
        <w:t>,</w:t>
      </w:r>
      <w:r>
        <w:t xml:space="preserve"> whereas the top </w:t>
      </w:r>
      <w:r w:rsidR="00A24D6F">
        <w:t>feature</w:t>
      </w:r>
      <w:r>
        <w:t xml:space="preserve"> is meter</w:t>
      </w:r>
      <w:r w:rsidR="00A24D6F">
        <w:t xml:space="preserve"> or energy type</w:t>
      </w:r>
      <w:r>
        <w:t xml:space="preserve"> for Catboost. </w:t>
      </w:r>
      <w:r w:rsidR="00E6164A">
        <w:t xml:space="preserve">However, these top features like building id, day of year, square feet, meter, air temperature, regardless their relative ranking, are captured by both algorithms. These are indeed the predominant factors influencing the usage from domain knowledge point of view. </w:t>
      </w:r>
      <w:r>
        <w:t>Weather data like wind speed / beaufort scale, precipitation and cloud coverage remains as the least important features.</w:t>
      </w:r>
    </w:p>
    <w:p w14:paraId="62186672" w14:textId="4262042C" w:rsidR="00056D13" w:rsidRDefault="00FE18D3" w:rsidP="00FE18D3">
      <w:r>
        <w:t xml:space="preserve">It is worth noting </w:t>
      </w:r>
      <w:r w:rsidR="00056D13">
        <w:t>the model successfully pick out</w:t>
      </w:r>
      <w:r>
        <w:t xml:space="preserve"> </w:t>
      </w:r>
      <w:r w:rsidR="00056D13">
        <w:t xml:space="preserve">air temperature as an important feature. Therefore, the model can be appropriately used to predict energy usage for </w:t>
      </w:r>
      <w:r w:rsidR="00E95528">
        <w:t xml:space="preserve">the </w:t>
      </w:r>
      <w:r w:rsidR="00056D13">
        <w:t xml:space="preserve">following </w:t>
      </w:r>
      <w:r w:rsidR="00056D13">
        <w:lastRenderedPageBreak/>
        <w:t xml:space="preserve">years based on weather </w:t>
      </w:r>
      <w:r w:rsidR="008D5697">
        <w:t>data</w:t>
      </w:r>
      <w:r w:rsidR="00056D13">
        <w:t xml:space="preserve">. This would allow the effect of newer technology investment or change on energy saving to be separated from </w:t>
      </w:r>
      <w:r w:rsidR="00E95528">
        <w:t xml:space="preserve">that of </w:t>
      </w:r>
      <w:r w:rsidR="00056D13">
        <w:t xml:space="preserve">the weather change. </w:t>
      </w:r>
    </w:p>
    <w:p w14:paraId="66422C08" w14:textId="5FA343B8" w:rsidR="00FE18D3" w:rsidRDefault="00056D13" w:rsidP="00FE18D3">
      <w:r>
        <w:t>Lastly, o</w:t>
      </w:r>
      <w:r w:rsidR="00FE18D3">
        <w:t>ther factors, for example, budget/funding/project situation, decision making by the administrators when to turn on AC</w:t>
      </w:r>
      <w:r w:rsidR="008D5697">
        <w:t>, etc.,</w:t>
      </w:r>
      <w:r w:rsidR="00FE18D3">
        <w:t xml:space="preserve"> also have great impact on energy usage and its timing.</w:t>
      </w:r>
      <w:r w:rsidR="00A24D6F">
        <w:t xml:space="preserve"> Therefore, it is necessary to have the human factors in mind when building a realistic model.</w:t>
      </w:r>
      <w:r w:rsidR="00FE18D3">
        <w:t xml:space="preserve"> </w:t>
      </w:r>
    </w:p>
    <w:p w14:paraId="1A7596EB" w14:textId="6B25A622" w:rsidR="00970EED" w:rsidRDefault="004A0FEC" w:rsidP="00970EED">
      <w:pPr>
        <w:pStyle w:val="Heading1"/>
      </w:pPr>
      <w:bookmarkStart w:id="34" w:name="_Toc52275521"/>
      <w:r>
        <w:t>F</w:t>
      </w:r>
      <w:r w:rsidR="00970EED">
        <w:t>uture Work</w:t>
      </w:r>
      <w:bookmarkEnd w:id="34"/>
    </w:p>
    <w:p w14:paraId="7C1B60C3" w14:textId="6B9FA86F" w:rsidR="006B1255" w:rsidRDefault="00242DFC" w:rsidP="00100680">
      <w:pPr>
        <w:pStyle w:val="ListParagraph"/>
        <w:numPr>
          <w:ilvl w:val="0"/>
          <w:numId w:val="4"/>
        </w:numPr>
      </w:pPr>
      <w:r>
        <w:t xml:space="preserve">Check </w:t>
      </w:r>
      <w:r w:rsidR="00004118">
        <w:t xml:space="preserve">with domain </w:t>
      </w:r>
      <w:proofErr w:type="gramStart"/>
      <w:r w:rsidR="00004118">
        <w:t>experts</w:t>
      </w:r>
      <w:proofErr w:type="gramEnd"/>
      <w:r w:rsidR="00004118">
        <w:t xml:space="preserve"> </w:t>
      </w:r>
      <w:r>
        <w:t xml:space="preserve">possible data entry errors in the January meter readings because this the only </w:t>
      </w:r>
      <w:r w:rsidR="00FC0750">
        <w:t>occurrence</w:t>
      </w:r>
      <w:r>
        <w:t xml:space="preserve"> with off-the-chart prediction.</w:t>
      </w:r>
    </w:p>
    <w:p w14:paraId="52B58207" w14:textId="5B7475A6" w:rsidR="005E6497" w:rsidRDefault="005E6497" w:rsidP="00100680">
      <w:pPr>
        <w:pStyle w:val="ListParagraph"/>
        <w:numPr>
          <w:ilvl w:val="0"/>
          <w:numId w:val="4"/>
        </w:numPr>
      </w:pPr>
      <w:r>
        <w:rPr>
          <w:lang w:eastAsia="zh-CN"/>
        </w:rPr>
        <w:t>Separate the dataset from the transition where the high energy usage season change to lower or vice versa and train the models separately.</w:t>
      </w:r>
    </w:p>
    <w:p w14:paraId="72C2FBAD" w14:textId="71F5FA9E" w:rsidR="00FC0750" w:rsidRDefault="00FC0750" w:rsidP="00100680">
      <w:pPr>
        <w:pStyle w:val="ListParagraph"/>
        <w:numPr>
          <w:ilvl w:val="0"/>
          <w:numId w:val="4"/>
        </w:numPr>
      </w:pPr>
      <w:r>
        <w:t>Separate samples according to meter or energy type for machine learning individually</w:t>
      </w:r>
    </w:p>
    <w:p w14:paraId="02E947EC" w14:textId="6F10750F" w:rsidR="001A649F" w:rsidRDefault="001A649F" w:rsidP="001A649F">
      <w:pPr>
        <w:pStyle w:val="ListParagraph"/>
        <w:numPr>
          <w:ilvl w:val="0"/>
          <w:numId w:val="4"/>
        </w:numPr>
      </w:pPr>
      <w:r>
        <w:t xml:space="preserve">Check with domain expert on how budget/funding/project situation, decision making by the administrators when or what time to turn on AC, etc., impact on energy usage and its timing. </w:t>
      </w:r>
    </w:p>
    <w:p w14:paraId="049C800E" w14:textId="2A8FF0AA" w:rsidR="001A649F" w:rsidRDefault="001A649F" w:rsidP="002A385D">
      <w:pPr>
        <w:pStyle w:val="ListParagraph"/>
        <w:numPr>
          <w:ilvl w:val="0"/>
          <w:numId w:val="4"/>
        </w:numPr>
      </w:pPr>
      <w:r>
        <w:t xml:space="preserve">Predict energy usage building wise. This way the local weather data can play a more important role. </w:t>
      </w:r>
    </w:p>
    <w:p w14:paraId="297ABF70" w14:textId="3FFABEAF" w:rsidR="00FC0750" w:rsidRDefault="00F97B3B" w:rsidP="00100680">
      <w:pPr>
        <w:pStyle w:val="ListParagraph"/>
        <w:numPr>
          <w:ilvl w:val="0"/>
          <w:numId w:val="4"/>
        </w:numPr>
      </w:pPr>
      <w:r>
        <w:t>Continue feature engineering by adding new variables such as holidays because it affects energy usage for obvious reasons</w:t>
      </w:r>
    </w:p>
    <w:sectPr w:rsidR="00FC0750" w:rsidSect="0051250E">
      <w:footerReference w:type="default" r:id="rId59"/>
      <w:type w:val="continuous"/>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69DEEB" w14:textId="77777777" w:rsidR="005C690F" w:rsidRDefault="005C690F" w:rsidP="00C6554A">
      <w:pPr>
        <w:spacing w:before="0" w:after="0" w:line="240" w:lineRule="auto"/>
      </w:pPr>
      <w:r>
        <w:separator/>
      </w:r>
    </w:p>
  </w:endnote>
  <w:endnote w:type="continuationSeparator" w:id="0">
    <w:p w14:paraId="791ED863" w14:textId="77777777" w:rsidR="005C690F" w:rsidRDefault="005C690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TXinw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5F273" w14:textId="77777777" w:rsidR="0029790B" w:rsidRDefault="0029790B">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99812" w14:textId="77777777" w:rsidR="0029790B" w:rsidRDefault="0029790B">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769E25" w14:textId="77777777" w:rsidR="005C690F" w:rsidRDefault="005C690F" w:rsidP="00C6554A">
      <w:pPr>
        <w:spacing w:before="0" w:after="0" w:line="240" w:lineRule="auto"/>
      </w:pPr>
      <w:r>
        <w:separator/>
      </w:r>
    </w:p>
  </w:footnote>
  <w:footnote w:type="continuationSeparator" w:id="0">
    <w:p w14:paraId="2E616848" w14:textId="77777777" w:rsidR="005C690F" w:rsidRDefault="005C690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FB76A8CE"/>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67E3C9C"/>
    <w:multiLevelType w:val="multilevel"/>
    <w:tmpl w:val="F6D4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AE2B88"/>
    <w:multiLevelType w:val="hybridMultilevel"/>
    <w:tmpl w:val="6AC47C5C"/>
    <w:lvl w:ilvl="0" w:tplc="7CB0F51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56D2A"/>
    <w:multiLevelType w:val="multilevel"/>
    <w:tmpl w:val="682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6C17E6"/>
    <w:multiLevelType w:val="multilevel"/>
    <w:tmpl w:val="05FA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F20B7F"/>
    <w:multiLevelType w:val="hybridMultilevel"/>
    <w:tmpl w:val="69323D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075957"/>
    <w:multiLevelType w:val="hybridMultilevel"/>
    <w:tmpl w:val="60587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F667C4D"/>
    <w:multiLevelType w:val="multilevel"/>
    <w:tmpl w:val="D608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27306F3"/>
    <w:multiLevelType w:val="hybridMultilevel"/>
    <w:tmpl w:val="753290DE"/>
    <w:lvl w:ilvl="0" w:tplc="7CB0F518">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9"/>
  </w:num>
  <w:num w:numId="5">
    <w:abstractNumId w:val="5"/>
  </w:num>
  <w:num w:numId="6">
    <w:abstractNumId w:val="2"/>
  </w:num>
  <w:num w:numId="7">
    <w:abstractNumId w:val="4"/>
  </w:num>
  <w:num w:numId="8">
    <w:abstractNumId w:val="8"/>
  </w:num>
  <w:num w:numId="9">
    <w:abstractNumId w:val="7"/>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81F"/>
    <w:rsid w:val="000014BE"/>
    <w:rsid w:val="00002C71"/>
    <w:rsid w:val="00004118"/>
    <w:rsid w:val="00004132"/>
    <w:rsid w:val="00004C3E"/>
    <w:rsid w:val="0000501C"/>
    <w:rsid w:val="00010280"/>
    <w:rsid w:val="00014A73"/>
    <w:rsid w:val="000158A3"/>
    <w:rsid w:val="00020AD2"/>
    <w:rsid w:val="00046391"/>
    <w:rsid w:val="00056D13"/>
    <w:rsid w:val="000647AE"/>
    <w:rsid w:val="00067567"/>
    <w:rsid w:val="0007400F"/>
    <w:rsid w:val="000A4AD2"/>
    <w:rsid w:val="000B1335"/>
    <w:rsid w:val="000B468C"/>
    <w:rsid w:val="000C16DD"/>
    <w:rsid w:val="000D12F1"/>
    <w:rsid w:val="000D2A73"/>
    <w:rsid w:val="000D65F5"/>
    <w:rsid w:val="000E336A"/>
    <w:rsid w:val="000E79CB"/>
    <w:rsid w:val="000F02BE"/>
    <w:rsid w:val="000F5328"/>
    <w:rsid w:val="000F690F"/>
    <w:rsid w:val="00100680"/>
    <w:rsid w:val="00102C9C"/>
    <w:rsid w:val="00102DFF"/>
    <w:rsid w:val="001056FF"/>
    <w:rsid w:val="0012682E"/>
    <w:rsid w:val="00173753"/>
    <w:rsid w:val="0018069E"/>
    <w:rsid w:val="001824EC"/>
    <w:rsid w:val="00185DEC"/>
    <w:rsid w:val="00191000"/>
    <w:rsid w:val="00197934"/>
    <w:rsid w:val="001A649F"/>
    <w:rsid w:val="001E48C6"/>
    <w:rsid w:val="001E4EF4"/>
    <w:rsid w:val="001F60D8"/>
    <w:rsid w:val="002113CB"/>
    <w:rsid w:val="0022240D"/>
    <w:rsid w:val="002231D5"/>
    <w:rsid w:val="00233A4D"/>
    <w:rsid w:val="0023499C"/>
    <w:rsid w:val="00234B04"/>
    <w:rsid w:val="00237000"/>
    <w:rsid w:val="00242DFC"/>
    <w:rsid w:val="00254A5D"/>
    <w:rsid w:val="002554CD"/>
    <w:rsid w:val="00257D3A"/>
    <w:rsid w:val="002654ED"/>
    <w:rsid w:val="002667BE"/>
    <w:rsid w:val="00266FF0"/>
    <w:rsid w:val="00281DEF"/>
    <w:rsid w:val="00285698"/>
    <w:rsid w:val="00293147"/>
    <w:rsid w:val="00293B83"/>
    <w:rsid w:val="0029790B"/>
    <w:rsid w:val="002A385D"/>
    <w:rsid w:val="002A3C1D"/>
    <w:rsid w:val="002A68AE"/>
    <w:rsid w:val="002B17B9"/>
    <w:rsid w:val="002B4294"/>
    <w:rsid w:val="002C6B6C"/>
    <w:rsid w:val="002D6F60"/>
    <w:rsid w:val="002F4D7D"/>
    <w:rsid w:val="002F7D10"/>
    <w:rsid w:val="003018A9"/>
    <w:rsid w:val="00307970"/>
    <w:rsid w:val="00322055"/>
    <w:rsid w:val="00326C57"/>
    <w:rsid w:val="00333D0D"/>
    <w:rsid w:val="003346F2"/>
    <w:rsid w:val="00344714"/>
    <w:rsid w:val="00361AEF"/>
    <w:rsid w:val="00363AE0"/>
    <w:rsid w:val="00377513"/>
    <w:rsid w:val="003A0AE6"/>
    <w:rsid w:val="003A4A12"/>
    <w:rsid w:val="003A5A8E"/>
    <w:rsid w:val="003B1582"/>
    <w:rsid w:val="003B1A6F"/>
    <w:rsid w:val="003B7BBC"/>
    <w:rsid w:val="003C119D"/>
    <w:rsid w:val="003C33CE"/>
    <w:rsid w:val="003C56C6"/>
    <w:rsid w:val="003C5F0F"/>
    <w:rsid w:val="003D3376"/>
    <w:rsid w:val="003F2A97"/>
    <w:rsid w:val="004059C0"/>
    <w:rsid w:val="004213EE"/>
    <w:rsid w:val="00426373"/>
    <w:rsid w:val="00427EF1"/>
    <w:rsid w:val="0044417A"/>
    <w:rsid w:val="00455A91"/>
    <w:rsid w:val="0046244F"/>
    <w:rsid w:val="00470C61"/>
    <w:rsid w:val="00497B9D"/>
    <w:rsid w:val="004A0FEC"/>
    <w:rsid w:val="004A66FF"/>
    <w:rsid w:val="004A7C3E"/>
    <w:rsid w:val="004B1BBD"/>
    <w:rsid w:val="004B20BD"/>
    <w:rsid w:val="004B6924"/>
    <w:rsid w:val="004B69F6"/>
    <w:rsid w:val="004C049F"/>
    <w:rsid w:val="004F60B9"/>
    <w:rsid w:val="004F7F6D"/>
    <w:rsid w:val="005000E2"/>
    <w:rsid w:val="005008A3"/>
    <w:rsid w:val="00501B51"/>
    <w:rsid w:val="00504BD6"/>
    <w:rsid w:val="005121F3"/>
    <w:rsid w:val="0051250E"/>
    <w:rsid w:val="005131C0"/>
    <w:rsid w:val="00517268"/>
    <w:rsid w:val="00523007"/>
    <w:rsid w:val="00525257"/>
    <w:rsid w:val="00540F4E"/>
    <w:rsid w:val="00544826"/>
    <w:rsid w:val="005541B9"/>
    <w:rsid w:val="005552FF"/>
    <w:rsid w:val="00567C80"/>
    <w:rsid w:val="005A308E"/>
    <w:rsid w:val="005A3E4A"/>
    <w:rsid w:val="005B7319"/>
    <w:rsid w:val="005C2DF9"/>
    <w:rsid w:val="005C38F5"/>
    <w:rsid w:val="005C690F"/>
    <w:rsid w:val="005D6388"/>
    <w:rsid w:val="005E0ED2"/>
    <w:rsid w:val="005E6497"/>
    <w:rsid w:val="005F2E3F"/>
    <w:rsid w:val="005F377B"/>
    <w:rsid w:val="006004F6"/>
    <w:rsid w:val="00606057"/>
    <w:rsid w:val="00606DE5"/>
    <w:rsid w:val="00610C93"/>
    <w:rsid w:val="006222C5"/>
    <w:rsid w:val="006244BB"/>
    <w:rsid w:val="00630DDF"/>
    <w:rsid w:val="00650A67"/>
    <w:rsid w:val="0065685F"/>
    <w:rsid w:val="00686418"/>
    <w:rsid w:val="006905F9"/>
    <w:rsid w:val="00691F6E"/>
    <w:rsid w:val="006A3CE7"/>
    <w:rsid w:val="006B08B6"/>
    <w:rsid w:val="006B1255"/>
    <w:rsid w:val="006B52BE"/>
    <w:rsid w:val="006B59AC"/>
    <w:rsid w:val="006B67E8"/>
    <w:rsid w:val="006C4F22"/>
    <w:rsid w:val="006C7BD9"/>
    <w:rsid w:val="006C7D95"/>
    <w:rsid w:val="006D0095"/>
    <w:rsid w:val="006F45B8"/>
    <w:rsid w:val="006F5647"/>
    <w:rsid w:val="006F79F0"/>
    <w:rsid w:val="00704970"/>
    <w:rsid w:val="00710001"/>
    <w:rsid w:val="0071081C"/>
    <w:rsid w:val="00712871"/>
    <w:rsid w:val="00713113"/>
    <w:rsid w:val="00747FD9"/>
    <w:rsid w:val="00750419"/>
    <w:rsid w:val="00750D77"/>
    <w:rsid w:val="00753D77"/>
    <w:rsid w:val="007575DB"/>
    <w:rsid w:val="0078389D"/>
    <w:rsid w:val="007937F9"/>
    <w:rsid w:val="007A00D3"/>
    <w:rsid w:val="007A3816"/>
    <w:rsid w:val="007A389D"/>
    <w:rsid w:val="007B0F72"/>
    <w:rsid w:val="007C36C2"/>
    <w:rsid w:val="007C5D09"/>
    <w:rsid w:val="00852D83"/>
    <w:rsid w:val="00857412"/>
    <w:rsid w:val="00860DA4"/>
    <w:rsid w:val="00867FAD"/>
    <w:rsid w:val="008719C0"/>
    <w:rsid w:val="00877EF9"/>
    <w:rsid w:val="00883326"/>
    <w:rsid w:val="00885270"/>
    <w:rsid w:val="00892AB8"/>
    <w:rsid w:val="00892C4C"/>
    <w:rsid w:val="008B462C"/>
    <w:rsid w:val="008D5697"/>
    <w:rsid w:val="008E0806"/>
    <w:rsid w:val="008E4DE5"/>
    <w:rsid w:val="008E5A74"/>
    <w:rsid w:val="008F01C4"/>
    <w:rsid w:val="008F095F"/>
    <w:rsid w:val="008F1CFE"/>
    <w:rsid w:val="00901D35"/>
    <w:rsid w:val="0090651C"/>
    <w:rsid w:val="009116EF"/>
    <w:rsid w:val="00916F23"/>
    <w:rsid w:val="00931462"/>
    <w:rsid w:val="0094476F"/>
    <w:rsid w:val="0094530A"/>
    <w:rsid w:val="00947AE7"/>
    <w:rsid w:val="00967C59"/>
    <w:rsid w:val="00970EED"/>
    <w:rsid w:val="0097459F"/>
    <w:rsid w:val="00983E1E"/>
    <w:rsid w:val="009C1531"/>
    <w:rsid w:val="009D1C70"/>
    <w:rsid w:val="009D327B"/>
    <w:rsid w:val="009D7941"/>
    <w:rsid w:val="00A12790"/>
    <w:rsid w:val="00A13B3C"/>
    <w:rsid w:val="00A16443"/>
    <w:rsid w:val="00A208CC"/>
    <w:rsid w:val="00A24D6F"/>
    <w:rsid w:val="00A2531A"/>
    <w:rsid w:val="00A36D2E"/>
    <w:rsid w:val="00A37FF2"/>
    <w:rsid w:val="00A567F7"/>
    <w:rsid w:val="00A56D4E"/>
    <w:rsid w:val="00A616A9"/>
    <w:rsid w:val="00A739C8"/>
    <w:rsid w:val="00A92604"/>
    <w:rsid w:val="00A9458B"/>
    <w:rsid w:val="00A947F2"/>
    <w:rsid w:val="00A94BCF"/>
    <w:rsid w:val="00A95F06"/>
    <w:rsid w:val="00AA7629"/>
    <w:rsid w:val="00AB1382"/>
    <w:rsid w:val="00AB2114"/>
    <w:rsid w:val="00AB5AD6"/>
    <w:rsid w:val="00AC41FA"/>
    <w:rsid w:val="00AC5713"/>
    <w:rsid w:val="00AD5D4D"/>
    <w:rsid w:val="00AE504D"/>
    <w:rsid w:val="00AE6E70"/>
    <w:rsid w:val="00AE7DDD"/>
    <w:rsid w:val="00AF11B0"/>
    <w:rsid w:val="00AF1FD8"/>
    <w:rsid w:val="00B01FCE"/>
    <w:rsid w:val="00B15060"/>
    <w:rsid w:val="00B15F42"/>
    <w:rsid w:val="00B16310"/>
    <w:rsid w:val="00B17516"/>
    <w:rsid w:val="00B265A2"/>
    <w:rsid w:val="00B273B7"/>
    <w:rsid w:val="00B30067"/>
    <w:rsid w:val="00B351C7"/>
    <w:rsid w:val="00B35FCE"/>
    <w:rsid w:val="00B375D5"/>
    <w:rsid w:val="00B419F0"/>
    <w:rsid w:val="00B518E2"/>
    <w:rsid w:val="00B55DDB"/>
    <w:rsid w:val="00B71887"/>
    <w:rsid w:val="00B7533E"/>
    <w:rsid w:val="00B77466"/>
    <w:rsid w:val="00BB41E2"/>
    <w:rsid w:val="00BD0938"/>
    <w:rsid w:val="00BD48E5"/>
    <w:rsid w:val="00BF227C"/>
    <w:rsid w:val="00BF276F"/>
    <w:rsid w:val="00C07F95"/>
    <w:rsid w:val="00C10CB1"/>
    <w:rsid w:val="00C21D76"/>
    <w:rsid w:val="00C31958"/>
    <w:rsid w:val="00C35AC4"/>
    <w:rsid w:val="00C40317"/>
    <w:rsid w:val="00C46F08"/>
    <w:rsid w:val="00C46F3B"/>
    <w:rsid w:val="00C6554A"/>
    <w:rsid w:val="00C6581F"/>
    <w:rsid w:val="00C712C9"/>
    <w:rsid w:val="00C72FF6"/>
    <w:rsid w:val="00C81467"/>
    <w:rsid w:val="00C85374"/>
    <w:rsid w:val="00C954F0"/>
    <w:rsid w:val="00C966B4"/>
    <w:rsid w:val="00CB5A1E"/>
    <w:rsid w:val="00CC1289"/>
    <w:rsid w:val="00CC14A2"/>
    <w:rsid w:val="00CC1EF7"/>
    <w:rsid w:val="00CE002F"/>
    <w:rsid w:val="00CF2C73"/>
    <w:rsid w:val="00D0147E"/>
    <w:rsid w:val="00D03FC7"/>
    <w:rsid w:val="00D15143"/>
    <w:rsid w:val="00D35C9C"/>
    <w:rsid w:val="00D42803"/>
    <w:rsid w:val="00D57487"/>
    <w:rsid w:val="00D65C0E"/>
    <w:rsid w:val="00D72A61"/>
    <w:rsid w:val="00D77922"/>
    <w:rsid w:val="00D9403D"/>
    <w:rsid w:val="00DA6998"/>
    <w:rsid w:val="00DA6E33"/>
    <w:rsid w:val="00DC132D"/>
    <w:rsid w:val="00DE51E7"/>
    <w:rsid w:val="00DF5CFA"/>
    <w:rsid w:val="00DF6ADC"/>
    <w:rsid w:val="00E070BA"/>
    <w:rsid w:val="00E07933"/>
    <w:rsid w:val="00E170F8"/>
    <w:rsid w:val="00E17499"/>
    <w:rsid w:val="00E177FF"/>
    <w:rsid w:val="00E205E6"/>
    <w:rsid w:val="00E30905"/>
    <w:rsid w:val="00E350BB"/>
    <w:rsid w:val="00E435B6"/>
    <w:rsid w:val="00E51E0D"/>
    <w:rsid w:val="00E53428"/>
    <w:rsid w:val="00E575DE"/>
    <w:rsid w:val="00E6164A"/>
    <w:rsid w:val="00E7698D"/>
    <w:rsid w:val="00E87C8A"/>
    <w:rsid w:val="00E93C91"/>
    <w:rsid w:val="00E95528"/>
    <w:rsid w:val="00EA3AA4"/>
    <w:rsid w:val="00EC4761"/>
    <w:rsid w:val="00EC60EB"/>
    <w:rsid w:val="00ED22C8"/>
    <w:rsid w:val="00ED7C44"/>
    <w:rsid w:val="00EE02C7"/>
    <w:rsid w:val="00EE574A"/>
    <w:rsid w:val="00F044B1"/>
    <w:rsid w:val="00F16812"/>
    <w:rsid w:val="00F24943"/>
    <w:rsid w:val="00F320FC"/>
    <w:rsid w:val="00F32B5C"/>
    <w:rsid w:val="00F33BE0"/>
    <w:rsid w:val="00F44EAF"/>
    <w:rsid w:val="00F475B7"/>
    <w:rsid w:val="00F64373"/>
    <w:rsid w:val="00F76152"/>
    <w:rsid w:val="00F77650"/>
    <w:rsid w:val="00F82368"/>
    <w:rsid w:val="00F82783"/>
    <w:rsid w:val="00F92880"/>
    <w:rsid w:val="00F94BFC"/>
    <w:rsid w:val="00F97B3B"/>
    <w:rsid w:val="00FB0260"/>
    <w:rsid w:val="00FB2180"/>
    <w:rsid w:val="00FB3849"/>
    <w:rsid w:val="00FB4207"/>
    <w:rsid w:val="00FB740A"/>
    <w:rsid w:val="00FC0750"/>
    <w:rsid w:val="00FC3CAF"/>
    <w:rsid w:val="00FC46C6"/>
    <w:rsid w:val="00FE18D3"/>
    <w:rsid w:val="00FE52B4"/>
    <w:rsid w:val="00FF4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B051A"/>
  <w15:chartTrackingRefBased/>
  <w15:docId w15:val="{BAF58A57-36A6-4EEE-913D-E87D4E370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F044B1"/>
    <w:pPr>
      <w:keepNext/>
      <w:keepLines/>
      <w:spacing w:before="240" w:after="0"/>
      <w:contextualSpacing/>
      <w:outlineLvl w:val="1"/>
    </w:pPr>
    <w:rPr>
      <w:rFonts w:asciiTheme="majorHAnsi" w:eastAsiaTheme="majorEastAsia" w:hAnsiTheme="majorHAnsi" w:cstheme="majorBidi"/>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C2DF9"/>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F044B1"/>
    <w:rPr>
      <w:rFonts w:asciiTheme="majorHAnsi" w:eastAsiaTheme="majorEastAsia" w:hAnsiTheme="majorHAnsi" w:cstheme="majorBidi"/>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E7698D"/>
    <w:pPr>
      <w:spacing w:before="0" w:after="0" w:line="240" w:lineRule="auto"/>
      <w:jc w:val="center"/>
    </w:pPr>
    <w:rPr>
      <w:b/>
      <w:color w:val="0070C0"/>
      <w:sz w:val="24"/>
    </w:r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E177FF"/>
    <w:pPr>
      <w:ind w:left="720"/>
      <w:contextualSpacing/>
    </w:pPr>
  </w:style>
  <w:style w:type="character" w:customStyle="1" w:styleId="key">
    <w:name w:val="key"/>
    <w:basedOn w:val="DefaultParagraphFont"/>
    <w:rsid w:val="00C21D76"/>
  </w:style>
  <w:style w:type="character" w:customStyle="1" w:styleId="value">
    <w:name w:val="value"/>
    <w:basedOn w:val="DefaultParagraphFont"/>
    <w:rsid w:val="00C21D76"/>
  </w:style>
  <w:style w:type="table" w:styleId="TableGrid">
    <w:name w:val="Table Grid"/>
    <w:basedOn w:val="TableNormal"/>
    <w:uiPriority w:val="39"/>
    <w:rsid w:val="000F690F"/>
    <w:pPr>
      <w:spacing w:before="0" w:after="0" w:line="240" w:lineRule="auto"/>
    </w:pPr>
    <w:rPr>
      <w:rFonts w:eastAsiaTheme="minorEastAsia"/>
      <w:color w:val="aut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E0806"/>
    <w:rPr>
      <w:i/>
      <w:iCs/>
    </w:rPr>
  </w:style>
  <w:style w:type="character" w:styleId="Strong">
    <w:name w:val="Strong"/>
    <w:basedOn w:val="DefaultParagraphFont"/>
    <w:uiPriority w:val="22"/>
    <w:qFormat/>
    <w:rsid w:val="008E0806"/>
    <w:rPr>
      <w:b/>
      <w:bCs/>
    </w:rPr>
  </w:style>
  <w:style w:type="character" w:customStyle="1" w:styleId="std">
    <w:name w:val="std"/>
    <w:basedOn w:val="DefaultParagraphFont"/>
    <w:rsid w:val="008E0806"/>
  </w:style>
  <w:style w:type="paragraph" w:styleId="NormalWeb">
    <w:name w:val="Normal (Web)"/>
    <w:basedOn w:val="Normal"/>
    <w:uiPriority w:val="99"/>
    <w:semiHidden/>
    <w:unhideWhenUsed/>
    <w:rsid w:val="001056FF"/>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character" w:customStyle="1" w:styleId="Heading4Char">
    <w:name w:val="Heading 4 Char"/>
    <w:basedOn w:val="DefaultParagraphFont"/>
    <w:link w:val="Heading4"/>
    <w:uiPriority w:val="9"/>
    <w:rsid w:val="005C2DF9"/>
    <w:rPr>
      <w:rFonts w:asciiTheme="majorHAnsi" w:eastAsiaTheme="majorEastAsia" w:hAnsiTheme="majorHAnsi" w:cstheme="majorBidi"/>
      <w:i/>
      <w:iCs/>
      <w:color w:val="007789" w:themeColor="accent1" w:themeShade="BF"/>
    </w:rPr>
  </w:style>
  <w:style w:type="paragraph" w:styleId="TOCHeading">
    <w:name w:val="TOC Heading"/>
    <w:basedOn w:val="Heading1"/>
    <w:next w:val="Normal"/>
    <w:uiPriority w:val="39"/>
    <w:unhideWhenUsed/>
    <w:qFormat/>
    <w:rsid w:val="00983E1E"/>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983E1E"/>
    <w:pPr>
      <w:spacing w:after="100"/>
    </w:pPr>
  </w:style>
  <w:style w:type="paragraph" w:styleId="TOC2">
    <w:name w:val="toc 2"/>
    <w:basedOn w:val="Normal"/>
    <w:next w:val="Normal"/>
    <w:autoRedefine/>
    <w:uiPriority w:val="39"/>
    <w:unhideWhenUsed/>
    <w:rsid w:val="00983E1E"/>
    <w:pPr>
      <w:spacing w:after="100"/>
      <w:ind w:left="220"/>
    </w:pPr>
  </w:style>
  <w:style w:type="paragraph" w:styleId="TOC3">
    <w:name w:val="toc 3"/>
    <w:basedOn w:val="Normal"/>
    <w:next w:val="Normal"/>
    <w:autoRedefine/>
    <w:uiPriority w:val="39"/>
    <w:unhideWhenUsed/>
    <w:rsid w:val="00983E1E"/>
    <w:pPr>
      <w:spacing w:after="100"/>
      <w:ind w:left="440"/>
    </w:pPr>
  </w:style>
  <w:style w:type="character" w:styleId="UnresolvedMention">
    <w:name w:val="Unresolved Mention"/>
    <w:basedOn w:val="DefaultParagraphFont"/>
    <w:uiPriority w:val="99"/>
    <w:semiHidden/>
    <w:unhideWhenUsed/>
    <w:rsid w:val="00C10CB1"/>
    <w:rPr>
      <w:color w:val="605E5C"/>
      <w:shd w:val="clear" w:color="auto" w:fill="E1DFDD"/>
    </w:rPr>
  </w:style>
  <w:style w:type="character" w:customStyle="1" w:styleId="eqn">
    <w:name w:val="eqn"/>
    <w:basedOn w:val="DefaultParagraphFont"/>
    <w:rsid w:val="00A9458B"/>
  </w:style>
  <w:style w:type="paragraph" w:customStyle="1" w:styleId="kg">
    <w:name w:val="kg"/>
    <w:basedOn w:val="Normal"/>
    <w:rsid w:val="00DF6ADC"/>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paragraph" w:customStyle="1" w:styleId="jw">
    <w:name w:val="jw"/>
    <w:basedOn w:val="Normal"/>
    <w:rsid w:val="00191000"/>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893929">
      <w:bodyDiv w:val="1"/>
      <w:marLeft w:val="0"/>
      <w:marRight w:val="0"/>
      <w:marTop w:val="0"/>
      <w:marBottom w:val="0"/>
      <w:divBdr>
        <w:top w:val="none" w:sz="0" w:space="0" w:color="auto"/>
        <w:left w:val="none" w:sz="0" w:space="0" w:color="auto"/>
        <w:bottom w:val="none" w:sz="0" w:space="0" w:color="auto"/>
        <w:right w:val="none" w:sz="0" w:space="0" w:color="auto"/>
      </w:divBdr>
    </w:div>
    <w:div w:id="55016406">
      <w:bodyDiv w:val="1"/>
      <w:marLeft w:val="0"/>
      <w:marRight w:val="0"/>
      <w:marTop w:val="0"/>
      <w:marBottom w:val="0"/>
      <w:divBdr>
        <w:top w:val="none" w:sz="0" w:space="0" w:color="auto"/>
        <w:left w:val="none" w:sz="0" w:space="0" w:color="auto"/>
        <w:bottom w:val="none" w:sz="0" w:space="0" w:color="auto"/>
        <w:right w:val="none" w:sz="0" w:space="0" w:color="auto"/>
      </w:divBdr>
    </w:div>
    <w:div w:id="68501597">
      <w:bodyDiv w:val="1"/>
      <w:marLeft w:val="0"/>
      <w:marRight w:val="0"/>
      <w:marTop w:val="0"/>
      <w:marBottom w:val="0"/>
      <w:divBdr>
        <w:top w:val="none" w:sz="0" w:space="0" w:color="auto"/>
        <w:left w:val="none" w:sz="0" w:space="0" w:color="auto"/>
        <w:bottom w:val="none" w:sz="0" w:space="0" w:color="auto"/>
        <w:right w:val="none" w:sz="0" w:space="0" w:color="auto"/>
      </w:divBdr>
    </w:div>
    <w:div w:id="81923846">
      <w:bodyDiv w:val="1"/>
      <w:marLeft w:val="0"/>
      <w:marRight w:val="0"/>
      <w:marTop w:val="0"/>
      <w:marBottom w:val="0"/>
      <w:divBdr>
        <w:top w:val="none" w:sz="0" w:space="0" w:color="auto"/>
        <w:left w:val="none" w:sz="0" w:space="0" w:color="auto"/>
        <w:bottom w:val="none" w:sz="0" w:space="0" w:color="auto"/>
        <w:right w:val="none" w:sz="0" w:space="0" w:color="auto"/>
      </w:divBdr>
    </w:div>
    <w:div w:id="88738937">
      <w:bodyDiv w:val="1"/>
      <w:marLeft w:val="0"/>
      <w:marRight w:val="0"/>
      <w:marTop w:val="0"/>
      <w:marBottom w:val="0"/>
      <w:divBdr>
        <w:top w:val="none" w:sz="0" w:space="0" w:color="auto"/>
        <w:left w:val="none" w:sz="0" w:space="0" w:color="auto"/>
        <w:bottom w:val="none" w:sz="0" w:space="0" w:color="auto"/>
        <w:right w:val="none" w:sz="0" w:space="0" w:color="auto"/>
      </w:divBdr>
    </w:div>
    <w:div w:id="173958515">
      <w:bodyDiv w:val="1"/>
      <w:marLeft w:val="0"/>
      <w:marRight w:val="0"/>
      <w:marTop w:val="0"/>
      <w:marBottom w:val="0"/>
      <w:divBdr>
        <w:top w:val="none" w:sz="0" w:space="0" w:color="auto"/>
        <w:left w:val="none" w:sz="0" w:space="0" w:color="auto"/>
        <w:bottom w:val="none" w:sz="0" w:space="0" w:color="auto"/>
        <w:right w:val="none" w:sz="0" w:space="0" w:color="auto"/>
      </w:divBdr>
    </w:div>
    <w:div w:id="181285121">
      <w:bodyDiv w:val="1"/>
      <w:marLeft w:val="0"/>
      <w:marRight w:val="0"/>
      <w:marTop w:val="0"/>
      <w:marBottom w:val="0"/>
      <w:divBdr>
        <w:top w:val="none" w:sz="0" w:space="0" w:color="auto"/>
        <w:left w:val="none" w:sz="0" w:space="0" w:color="auto"/>
        <w:bottom w:val="none" w:sz="0" w:space="0" w:color="auto"/>
        <w:right w:val="none" w:sz="0" w:space="0" w:color="auto"/>
      </w:divBdr>
    </w:div>
    <w:div w:id="236869195">
      <w:bodyDiv w:val="1"/>
      <w:marLeft w:val="0"/>
      <w:marRight w:val="0"/>
      <w:marTop w:val="0"/>
      <w:marBottom w:val="0"/>
      <w:divBdr>
        <w:top w:val="none" w:sz="0" w:space="0" w:color="auto"/>
        <w:left w:val="none" w:sz="0" w:space="0" w:color="auto"/>
        <w:bottom w:val="none" w:sz="0" w:space="0" w:color="auto"/>
        <w:right w:val="none" w:sz="0" w:space="0" w:color="auto"/>
      </w:divBdr>
    </w:div>
    <w:div w:id="298613889">
      <w:bodyDiv w:val="1"/>
      <w:marLeft w:val="0"/>
      <w:marRight w:val="0"/>
      <w:marTop w:val="0"/>
      <w:marBottom w:val="0"/>
      <w:divBdr>
        <w:top w:val="none" w:sz="0" w:space="0" w:color="auto"/>
        <w:left w:val="none" w:sz="0" w:space="0" w:color="auto"/>
        <w:bottom w:val="none" w:sz="0" w:space="0" w:color="auto"/>
        <w:right w:val="none" w:sz="0" w:space="0" w:color="auto"/>
      </w:divBdr>
    </w:div>
    <w:div w:id="326590480">
      <w:bodyDiv w:val="1"/>
      <w:marLeft w:val="0"/>
      <w:marRight w:val="0"/>
      <w:marTop w:val="0"/>
      <w:marBottom w:val="0"/>
      <w:divBdr>
        <w:top w:val="none" w:sz="0" w:space="0" w:color="auto"/>
        <w:left w:val="none" w:sz="0" w:space="0" w:color="auto"/>
        <w:bottom w:val="none" w:sz="0" w:space="0" w:color="auto"/>
        <w:right w:val="none" w:sz="0" w:space="0" w:color="auto"/>
      </w:divBdr>
    </w:div>
    <w:div w:id="328022016">
      <w:bodyDiv w:val="1"/>
      <w:marLeft w:val="0"/>
      <w:marRight w:val="0"/>
      <w:marTop w:val="0"/>
      <w:marBottom w:val="0"/>
      <w:divBdr>
        <w:top w:val="none" w:sz="0" w:space="0" w:color="auto"/>
        <w:left w:val="none" w:sz="0" w:space="0" w:color="auto"/>
        <w:bottom w:val="none" w:sz="0" w:space="0" w:color="auto"/>
        <w:right w:val="none" w:sz="0" w:space="0" w:color="auto"/>
      </w:divBdr>
    </w:div>
    <w:div w:id="331031169">
      <w:bodyDiv w:val="1"/>
      <w:marLeft w:val="0"/>
      <w:marRight w:val="0"/>
      <w:marTop w:val="0"/>
      <w:marBottom w:val="0"/>
      <w:divBdr>
        <w:top w:val="none" w:sz="0" w:space="0" w:color="auto"/>
        <w:left w:val="none" w:sz="0" w:space="0" w:color="auto"/>
        <w:bottom w:val="none" w:sz="0" w:space="0" w:color="auto"/>
        <w:right w:val="none" w:sz="0" w:space="0" w:color="auto"/>
      </w:divBdr>
    </w:div>
    <w:div w:id="342903250">
      <w:bodyDiv w:val="1"/>
      <w:marLeft w:val="0"/>
      <w:marRight w:val="0"/>
      <w:marTop w:val="0"/>
      <w:marBottom w:val="0"/>
      <w:divBdr>
        <w:top w:val="none" w:sz="0" w:space="0" w:color="auto"/>
        <w:left w:val="none" w:sz="0" w:space="0" w:color="auto"/>
        <w:bottom w:val="none" w:sz="0" w:space="0" w:color="auto"/>
        <w:right w:val="none" w:sz="0" w:space="0" w:color="auto"/>
      </w:divBdr>
    </w:div>
    <w:div w:id="385767008">
      <w:bodyDiv w:val="1"/>
      <w:marLeft w:val="0"/>
      <w:marRight w:val="0"/>
      <w:marTop w:val="0"/>
      <w:marBottom w:val="0"/>
      <w:divBdr>
        <w:top w:val="none" w:sz="0" w:space="0" w:color="auto"/>
        <w:left w:val="none" w:sz="0" w:space="0" w:color="auto"/>
        <w:bottom w:val="none" w:sz="0" w:space="0" w:color="auto"/>
        <w:right w:val="none" w:sz="0" w:space="0" w:color="auto"/>
      </w:divBdr>
    </w:div>
    <w:div w:id="397939889">
      <w:bodyDiv w:val="1"/>
      <w:marLeft w:val="0"/>
      <w:marRight w:val="0"/>
      <w:marTop w:val="0"/>
      <w:marBottom w:val="0"/>
      <w:divBdr>
        <w:top w:val="none" w:sz="0" w:space="0" w:color="auto"/>
        <w:left w:val="none" w:sz="0" w:space="0" w:color="auto"/>
        <w:bottom w:val="none" w:sz="0" w:space="0" w:color="auto"/>
        <w:right w:val="none" w:sz="0" w:space="0" w:color="auto"/>
      </w:divBdr>
    </w:div>
    <w:div w:id="424766261">
      <w:bodyDiv w:val="1"/>
      <w:marLeft w:val="0"/>
      <w:marRight w:val="0"/>
      <w:marTop w:val="0"/>
      <w:marBottom w:val="0"/>
      <w:divBdr>
        <w:top w:val="none" w:sz="0" w:space="0" w:color="auto"/>
        <w:left w:val="none" w:sz="0" w:space="0" w:color="auto"/>
        <w:bottom w:val="none" w:sz="0" w:space="0" w:color="auto"/>
        <w:right w:val="none" w:sz="0" w:space="0" w:color="auto"/>
      </w:divBdr>
    </w:div>
    <w:div w:id="437876279">
      <w:bodyDiv w:val="1"/>
      <w:marLeft w:val="0"/>
      <w:marRight w:val="0"/>
      <w:marTop w:val="0"/>
      <w:marBottom w:val="0"/>
      <w:divBdr>
        <w:top w:val="none" w:sz="0" w:space="0" w:color="auto"/>
        <w:left w:val="none" w:sz="0" w:space="0" w:color="auto"/>
        <w:bottom w:val="none" w:sz="0" w:space="0" w:color="auto"/>
        <w:right w:val="none" w:sz="0" w:space="0" w:color="auto"/>
      </w:divBdr>
    </w:div>
    <w:div w:id="582494024">
      <w:bodyDiv w:val="1"/>
      <w:marLeft w:val="0"/>
      <w:marRight w:val="0"/>
      <w:marTop w:val="0"/>
      <w:marBottom w:val="0"/>
      <w:divBdr>
        <w:top w:val="none" w:sz="0" w:space="0" w:color="auto"/>
        <w:left w:val="none" w:sz="0" w:space="0" w:color="auto"/>
        <w:bottom w:val="none" w:sz="0" w:space="0" w:color="auto"/>
        <w:right w:val="none" w:sz="0" w:space="0" w:color="auto"/>
      </w:divBdr>
    </w:div>
    <w:div w:id="601689293">
      <w:bodyDiv w:val="1"/>
      <w:marLeft w:val="0"/>
      <w:marRight w:val="0"/>
      <w:marTop w:val="0"/>
      <w:marBottom w:val="0"/>
      <w:divBdr>
        <w:top w:val="none" w:sz="0" w:space="0" w:color="auto"/>
        <w:left w:val="none" w:sz="0" w:space="0" w:color="auto"/>
        <w:bottom w:val="none" w:sz="0" w:space="0" w:color="auto"/>
        <w:right w:val="none" w:sz="0" w:space="0" w:color="auto"/>
      </w:divBdr>
    </w:div>
    <w:div w:id="619067717">
      <w:bodyDiv w:val="1"/>
      <w:marLeft w:val="0"/>
      <w:marRight w:val="0"/>
      <w:marTop w:val="0"/>
      <w:marBottom w:val="0"/>
      <w:divBdr>
        <w:top w:val="none" w:sz="0" w:space="0" w:color="auto"/>
        <w:left w:val="none" w:sz="0" w:space="0" w:color="auto"/>
        <w:bottom w:val="none" w:sz="0" w:space="0" w:color="auto"/>
        <w:right w:val="none" w:sz="0" w:space="0" w:color="auto"/>
      </w:divBdr>
    </w:div>
    <w:div w:id="720830677">
      <w:bodyDiv w:val="1"/>
      <w:marLeft w:val="0"/>
      <w:marRight w:val="0"/>
      <w:marTop w:val="0"/>
      <w:marBottom w:val="0"/>
      <w:divBdr>
        <w:top w:val="none" w:sz="0" w:space="0" w:color="auto"/>
        <w:left w:val="none" w:sz="0" w:space="0" w:color="auto"/>
        <w:bottom w:val="none" w:sz="0" w:space="0" w:color="auto"/>
        <w:right w:val="none" w:sz="0" w:space="0" w:color="auto"/>
      </w:divBdr>
    </w:div>
    <w:div w:id="758597785">
      <w:bodyDiv w:val="1"/>
      <w:marLeft w:val="0"/>
      <w:marRight w:val="0"/>
      <w:marTop w:val="0"/>
      <w:marBottom w:val="0"/>
      <w:divBdr>
        <w:top w:val="none" w:sz="0" w:space="0" w:color="auto"/>
        <w:left w:val="none" w:sz="0" w:space="0" w:color="auto"/>
        <w:bottom w:val="none" w:sz="0" w:space="0" w:color="auto"/>
        <w:right w:val="none" w:sz="0" w:space="0" w:color="auto"/>
      </w:divBdr>
    </w:div>
    <w:div w:id="796068963">
      <w:bodyDiv w:val="1"/>
      <w:marLeft w:val="0"/>
      <w:marRight w:val="0"/>
      <w:marTop w:val="0"/>
      <w:marBottom w:val="0"/>
      <w:divBdr>
        <w:top w:val="none" w:sz="0" w:space="0" w:color="auto"/>
        <w:left w:val="none" w:sz="0" w:space="0" w:color="auto"/>
        <w:bottom w:val="none" w:sz="0" w:space="0" w:color="auto"/>
        <w:right w:val="none" w:sz="0" w:space="0" w:color="auto"/>
      </w:divBdr>
    </w:div>
    <w:div w:id="900096755">
      <w:bodyDiv w:val="1"/>
      <w:marLeft w:val="0"/>
      <w:marRight w:val="0"/>
      <w:marTop w:val="0"/>
      <w:marBottom w:val="0"/>
      <w:divBdr>
        <w:top w:val="none" w:sz="0" w:space="0" w:color="auto"/>
        <w:left w:val="none" w:sz="0" w:space="0" w:color="auto"/>
        <w:bottom w:val="none" w:sz="0" w:space="0" w:color="auto"/>
        <w:right w:val="none" w:sz="0" w:space="0" w:color="auto"/>
      </w:divBdr>
    </w:div>
    <w:div w:id="953944716">
      <w:bodyDiv w:val="1"/>
      <w:marLeft w:val="0"/>
      <w:marRight w:val="0"/>
      <w:marTop w:val="0"/>
      <w:marBottom w:val="0"/>
      <w:divBdr>
        <w:top w:val="none" w:sz="0" w:space="0" w:color="auto"/>
        <w:left w:val="none" w:sz="0" w:space="0" w:color="auto"/>
        <w:bottom w:val="none" w:sz="0" w:space="0" w:color="auto"/>
        <w:right w:val="none" w:sz="0" w:space="0" w:color="auto"/>
      </w:divBdr>
    </w:div>
    <w:div w:id="959264256">
      <w:bodyDiv w:val="1"/>
      <w:marLeft w:val="0"/>
      <w:marRight w:val="0"/>
      <w:marTop w:val="0"/>
      <w:marBottom w:val="0"/>
      <w:divBdr>
        <w:top w:val="none" w:sz="0" w:space="0" w:color="auto"/>
        <w:left w:val="none" w:sz="0" w:space="0" w:color="auto"/>
        <w:bottom w:val="none" w:sz="0" w:space="0" w:color="auto"/>
        <w:right w:val="none" w:sz="0" w:space="0" w:color="auto"/>
      </w:divBdr>
      <w:divsChild>
        <w:div w:id="1698114364">
          <w:marLeft w:val="0"/>
          <w:marRight w:val="0"/>
          <w:marTop w:val="0"/>
          <w:marBottom w:val="0"/>
          <w:divBdr>
            <w:top w:val="single" w:sz="6" w:space="4" w:color="ABABAB"/>
            <w:left w:val="single" w:sz="6" w:space="4" w:color="ABABAB"/>
            <w:bottom w:val="single" w:sz="6" w:space="4" w:color="ABABAB"/>
            <w:right w:val="single" w:sz="6" w:space="4" w:color="ABABAB"/>
          </w:divBdr>
          <w:divsChild>
            <w:div w:id="2061980724">
              <w:marLeft w:val="0"/>
              <w:marRight w:val="0"/>
              <w:marTop w:val="0"/>
              <w:marBottom w:val="0"/>
              <w:divBdr>
                <w:top w:val="none" w:sz="0" w:space="0" w:color="auto"/>
                <w:left w:val="none" w:sz="0" w:space="0" w:color="auto"/>
                <w:bottom w:val="none" w:sz="0" w:space="0" w:color="auto"/>
                <w:right w:val="none" w:sz="0" w:space="0" w:color="auto"/>
              </w:divBdr>
              <w:divsChild>
                <w:div w:id="1298952129">
                  <w:marLeft w:val="0"/>
                  <w:marRight w:val="0"/>
                  <w:marTop w:val="0"/>
                  <w:marBottom w:val="0"/>
                  <w:divBdr>
                    <w:top w:val="none" w:sz="0" w:space="0" w:color="auto"/>
                    <w:left w:val="none" w:sz="0" w:space="0" w:color="auto"/>
                    <w:bottom w:val="none" w:sz="0" w:space="0" w:color="auto"/>
                    <w:right w:val="none" w:sz="0" w:space="0" w:color="auto"/>
                  </w:divBdr>
                  <w:divsChild>
                    <w:div w:id="10689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13398">
          <w:marLeft w:val="0"/>
          <w:marRight w:val="0"/>
          <w:marTop w:val="0"/>
          <w:marBottom w:val="0"/>
          <w:divBdr>
            <w:top w:val="single" w:sz="6" w:space="4" w:color="auto"/>
            <w:left w:val="single" w:sz="6" w:space="4" w:color="auto"/>
            <w:bottom w:val="single" w:sz="6" w:space="4" w:color="auto"/>
            <w:right w:val="single" w:sz="6" w:space="4" w:color="auto"/>
          </w:divBdr>
          <w:divsChild>
            <w:div w:id="1194465339">
              <w:marLeft w:val="0"/>
              <w:marRight w:val="0"/>
              <w:marTop w:val="0"/>
              <w:marBottom w:val="0"/>
              <w:divBdr>
                <w:top w:val="none" w:sz="0" w:space="0" w:color="auto"/>
                <w:left w:val="none" w:sz="0" w:space="0" w:color="auto"/>
                <w:bottom w:val="none" w:sz="0" w:space="0" w:color="auto"/>
                <w:right w:val="none" w:sz="0" w:space="0" w:color="auto"/>
              </w:divBdr>
              <w:divsChild>
                <w:div w:id="712004415">
                  <w:marLeft w:val="0"/>
                  <w:marRight w:val="0"/>
                  <w:marTop w:val="0"/>
                  <w:marBottom w:val="0"/>
                  <w:divBdr>
                    <w:top w:val="none" w:sz="0" w:space="0" w:color="auto"/>
                    <w:left w:val="none" w:sz="0" w:space="0" w:color="auto"/>
                    <w:bottom w:val="none" w:sz="0" w:space="0" w:color="auto"/>
                    <w:right w:val="none" w:sz="0" w:space="0" w:color="auto"/>
                  </w:divBdr>
                  <w:divsChild>
                    <w:div w:id="819545217">
                      <w:marLeft w:val="0"/>
                      <w:marRight w:val="0"/>
                      <w:marTop w:val="0"/>
                      <w:marBottom w:val="0"/>
                      <w:divBdr>
                        <w:top w:val="single" w:sz="6" w:space="0" w:color="CFCFCF"/>
                        <w:left w:val="single" w:sz="6" w:space="0" w:color="CFCFCF"/>
                        <w:bottom w:val="single" w:sz="6" w:space="0" w:color="CFCFCF"/>
                        <w:right w:val="single" w:sz="6" w:space="0" w:color="CFCFCF"/>
                      </w:divBdr>
                      <w:divsChild>
                        <w:div w:id="2005429283">
                          <w:marLeft w:val="0"/>
                          <w:marRight w:val="0"/>
                          <w:marTop w:val="0"/>
                          <w:marBottom w:val="0"/>
                          <w:divBdr>
                            <w:top w:val="none" w:sz="0" w:space="0" w:color="auto"/>
                            <w:left w:val="none" w:sz="0" w:space="0" w:color="auto"/>
                            <w:bottom w:val="none" w:sz="0" w:space="0" w:color="auto"/>
                            <w:right w:val="none" w:sz="0" w:space="0" w:color="auto"/>
                          </w:divBdr>
                          <w:divsChild>
                            <w:div w:id="984160620">
                              <w:marLeft w:val="0"/>
                              <w:marRight w:val="0"/>
                              <w:marTop w:val="0"/>
                              <w:marBottom w:val="0"/>
                              <w:divBdr>
                                <w:top w:val="none" w:sz="0" w:space="0" w:color="auto"/>
                                <w:left w:val="none" w:sz="0" w:space="0" w:color="auto"/>
                                <w:bottom w:val="none" w:sz="0" w:space="0" w:color="auto"/>
                                <w:right w:val="none" w:sz="0" w:space="0" w:color="auto"/>
                              </w:divBdr>
                            </w:div>
                            <w:div w:id="1365788677">
                              <w:marLeft w:val="0"/>
                              <w:marRight w:val="-450"/>
                              <w:marTop w:val="0"/>
                              <w:marBottom w:val="0"/>
                              <w:divBdr>
                                <w:top w:val="none" w:sz="0" w:space="0" w:color="auto"/>
                                <w:left w:val="none" w:sz="0" w:space="0" w:color="auto"/>
                                <w:bottom w:val="none" w:sz="0" w:space="0" w:color="auto"/>
                                <w:right w:val="none" w:sz="0" w:space="0" w:color="auto"/>
                              </w:divBdr>
                              <w:divsChild>
                                <w:div w:id="1465469676">
                                  <w:marLeft w:val="510"/>
                                  <w:marRight w:val="0"/>
                                  <w:marTop w:val="0"/>
                                  <w:marBottom w:val="0"/>
                                  <w:divBdr>
                                    <w:top w:val="none" w:sz="0" w:space="0" w:color="auto"/>
                                    <w:left w:val="none" w:sz="0" w:space="0" w:color="auto"/>
                                    <w:bottom w:val="none" w:sz="0" w:space="0" w:color="auto"/>
                                    <w:right w:val="none" w:sz="0" w:space="0" w:color="auto"/>
                                  </w:divBdr>
                                  <w:divsChild>
                                    <w:div w:id="57094750">
                                      <w:marLeft w:val="0"/>
                                      <w:marRight w:val="0"/>
                                      <w:marTop w:val="0"/>
                                      <w:marBottom w:val="0"/>
                                      <w:divBdr>
                                        <w:top w:val="none" w:sz="0" w:space="0" w:color="auto"/>
                                        <w:left w:val="none" w:sz="0" w:space="0" w:color="auto"/>
                                        <w:bottom w:val="none" w:sz="0" w:space="0" w:color="auto"/>
                                        <w:right w:val="none" w:sz="0" w:space="0" w:color="auto"/>
                                      </w:divBdr>
                                      <w:divsChild>
                                        <w:div w:id="1885631509">
                                          <w:marLeft w:val="0"/>
                                          <w:marRight w:val="0"/>
                                          <w:marTop w:val="0"/>
                                          <w:marBottom w:val="0"/>
                                          <w:divBdr>
                                            <w:top w:val="none" w:sz="0" w:space="0" w:color="auto"/>
                                            <w:left w:val="none" w:sz="0" w:space="0" w:color="auto"/>
                                            <w:bottom w:val="none" w:sz="0" w:space="0" w:color="auto"/>
                                            <w:right w:val="none" w:sz="0" w:space="0" w:color="auto"/>
                                          </w:divBdr>
                                          <w:divsChild>
                                            <w:div w:id="2087873506">
                                              <w:marLeft w:val="0"/>
                                              <w:marRight w:val="0"/>
                                              <w:marTop w:val="0"/>
                                              <w:marBottom w:val="0"/>
                                              <w:divBdr>
                                                <w:top w:val="none" w:sz="0" w:space="0" w:color="auto"/>
                                                <w:left w:val="none" w:sz="0" w:space="0" w:color="auto"/>
                                                <w:bottom w:val="none" w:sz="0" w:space="0" w:color="auto"/>
                                                <w:right w:val="none" w:sz="0" w:space="0" w:color="auto"/>
                                              </w:divBdr>
                                              <w:divsChild>
                                                <w:div w:id="1035815551">
                                                  <w:marLeft w:val="0"/>
                                                  <w:marRight w:val="0"/>
                                                  <w:marTop w:val="0"/>
                                                  <w:marBottom w:val="0"/>
                                                  <w:divBdr>
                                                    <w:top w:val="none" w:sz="0" w:space="0" w:color="auto"/>
                                                    <w:left w:val="none" w:sz="0" w:space="0" w:color="auto"/>
                                                    <w:bottom w:val="none" w:sz="0" w:space="0" w:color="auto"/>
                                                    <w:right w:val="none" w:sz="0" w:space="0" w:color="auto"/>
                                                  </w:divBdr>
                                                  <w:divsChild>
                                                    <w:div w:id="36709597">
                                                      <w:marLeft w:val="0"/>
                                                      <w:marRight w:val="0"/>
                                                      <w:marTop w:val="0"/>
                                                      <w:marBottom w:val="0"/>
                                                      <w:divBdr>
                                                        <w:top w:val="none" w:sz="0" w:space="0" w:color="auto"/>
                                                        <w:left w:val="none" w:sz="0" w:space="0" w:color="auto"/>
                                                        <w:bottom w:val="none" w:sz="0" w:space="0" w:color="auto"/>
                                                        <w:right w:val="none" w:sz="0" w:space="0" w:color="auto"/>
                                                      </w:divBdr>
                                                      <w:divsChild>
                                                        <w:div w:id="1613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2615754">
      <w:bodyDiv w:val="1"/>
      <w:marLeft w:val="0"/>
      <w:marRight w:val="0"/>
      <w:marTop w:val="0"/>
      <w:marBottom w:val="0"/>
      <w:divBdr>
        <w:top w:val="none" w:sz="0" w:space="0" w:color="auto"/>
        <w:left w:val="none" w:sz="0" w:space="0" w:color="auto"/>
        <w:bottom w:val="none" w:sz="0" w:space="0" w:color="auto"/>
        <w:right w:val="none" w:sz="0" w:space="0" w:color="auto"/>
      </w:divBdr>
    </w:div>
    <w:div w:id="1078140352">
      <w:bodyDiv w:val="1"/>
      <w:marLeft w:val="0"/>
      <w:marRight w:val="0"/>
      <w:marTop w:val="0"/>
      <w:marBottom w:val="0"/>
      <w:divBdr>
        <w:top w:val="none" w:sz="0" w:space="0" w:color="auto"/>
        <w:left w:val="none" w:sz="0" w:space="0" w:color="auto"/>
        <w:bottom w:val="none" w:sz="0" w:space="0" w:color="auto"/>
        <w:right w:val="none" w:sz="0" w:space="0" w:color="auto"/>
      </w:divBdr>
      <w:divsChild>
        <w:div w:id="916210257">
          <w:marLeft w:val="0"/>
          <w:marRight w:val="0"/>
          <w:marTop w:val="0"/>
          <w:marBottom w:val="0"/>
          <w:divBdr>
            <w:top w:val="none" w:sz="0" w:space="0" w:color="auto"/>
            <w:left w:val="none" w:sz="0" w:space="0" w:color="auto"/>
            <w:bottom w:val="none" w:sz="0" w:space="0" w:color="auto"/>
            <w:right w:val="none" w:sz="0" w:space="0" w:color="auto"/>
          </w:divBdr>
          <w:divsChild>
            <w:div w:id="1923680397">
              <w:marLeft w:val="0"/>
              <w:marRight w:val="0"/>
              <w:marTop w:val="0"/>
              <w:marBottom w:val="150"/>
              <w:divBdr>
                <w:top w:val="none" w:sz="0" w:space="0" w:color="auto"/>
                <w:left w:val="none" w:sz="0" w:space="0" w:color="auto"/>
                <w:bottom w:val="none" w:sz="0" w:space="0" w:color="auto"/>
                <w:right w:val="none" w:sz="0" w:space="0" w:color="auto"/>
              </w:divBdr>
              <w:divsChild>
                <w:div w:id="667291934">
                  <w:marLeft w:val="0"/>
                  <w:marRight w:val="0"/>
                  <w:marTop w:val="0"/>
                  <w:marBottom w:val="0"/>
                  <w:divBdr>
                    <w:top w:val="none" w:sz="0" w:space="0" w:color="auto"/>
                    <w:left w:val="none" w:sz="0" w:space="0" w:color="auto"/>
                    <w:bottom w:val="none" w:sz="0" w:space="0" w:color="auto"/>
                    <w:right w:val="none" w:sz="0" w:space="0" w:color="auto"/>
                  </w:divBdr>
                </w:div>
                <w:div w:id="953171672">
                  <w:marLeft w:val="0"/>
                  <w:marRight w:val="0"/>
                  <w:marTop w:val="0"/>
                  <w:marBottom w:val="0"/>
                  <w:divBdr>
                    <w:top w:val="none" w:sz="0" w:space="0" w:color="auto"/>
                    <w:left w:val="none" w:sz="0" w:space="0" w:color="auto"/>
                    <w:bottom w:val="none" w:sz="0" w:space="0" w:color="auto"/>
                    <w:right w:val="none" w:sz="0" w:space="0" w:color="auto"/>
                  </w:divBdr>
                </w:div>
              </w:divsChild>
            </w:div>
            <w:div w:id="1924873934">
              <w:marLeft w:val="0"/>
              <w:marRight w:val="0"/>
              <w:marTop w:val="0"/>
              <w:marBottom w:val="150"/>
              <w:divBdr>
                <w:top w:val="none" w:sz="0" w:space="0" w:color="auto"/>
                <w:left w:val="none" w:sz="0" w:space="0" w:color="auto"/>
                <w:bottom w:val="none" w:sz="0" w:space="0" w:color="auto"/>
                <w:right w:val="none" w:sz="0" w:space="0" w:color="auto"/>
              </w:divBdr>
              <w:divsChild>
                <w:div w:id="158229311">
                  <w:marLeft w:val="0"/>
                  <w:marRight w:val="0"/>
                  <w:marTop w:val="0"/>
                  <w:marBottom w:val="0"/>
                  <w:divBdr>
                    <w:top w:val="none" w:sz="0" w:space="0" w:color="auto"/>
                    <w:left w:val="none" w:sz="0" w:space="0" w:color="auto"/>
                    <w:bottom w:val="none" w:sz="0" w:space="0" w:color="auto"/>
                    <w:right w:val="none" w:sz="0" w:space="0" w:color="auto"/>
                  </w:divBdr>
                </w:div>
                <w:div w:id="2085490855">
                  <w:marLeft w:val="0"/>
                  <w:marRight w:val="0"/>
                  <w:marTop w:val="0"/>
                  <w:marBottom w:val="0"/>
                  <w:divBdr>
                    <w:top w:val="none" w:sz="0" w:space="0" w:color="auto"/>
                    <w:left w:val="none" w:sz="0" w:space="0" w:color="auto"/>
                    <w:bottom w:val="none" w:sz="0" w:space="0" w:color="auto"/>
                    <w:right w:val="none" w:sz="0" w:space="0" w:color="auto"/>
                  </w:divBdr>
                </w:div>
              </w:divsChild>
            </w:div>
            <w:div w:id="1872499196">
              <w:marLeft w:val="0"/>
              <w:marRight w:val="0"/>
              <w:marTop w:val="0"/>
              <w:marBottom w:val="150"/>
              <w:divBdr>
                <w:top w:val="none" w:sz="0" w:space="0" w:color="auto"/>
                <w:left w:val="none" w:sz="0" w:space="0" w:color="auto"/>
                <w:bottom w:val="none" w:sz="0" w:space="0" w:color="auto"/>
                <w:right w:val="none" w:sz="0" w:space="0" w:color="auto"/>
              </w:divBdr>
              <w:divsChild>
                <w:div w:id="158084165">
                  <w:marLeft w:val="0"/>
                  <w:marRight w:val="0"/>
                  <w:marTop w:val="0"/>
                  <w:marBottom w:val="0"/>
                  <w:divBdr>
                    <w:top w:val="none" w:sz="0" w:space="0" w:color="auto"/>
                    <w:left w:val="none" w:sz="0" w:space="0" w:color="auto"/>
                    <w:bottom w:val="none" w:sz="0" w:space="0" w:color="auto"/>
                    <w:right w:val="none" w:sz="0" w:space="0" w:color="auto"/>
                  </w:divBdr>
                </w:div>
                <w:div w:id="1624923608">
                  <w:marLeft w:val="0"/>
                  <w:marRight w:val="0"/>
                  <w:marTop w:val="0"/>
                  <w:marBottom w:val="0"/>
                  <w:divBdr>
                    <w:top w:val="none" w:sz="0" w:space="8" w:color="auto"/>
                    <w:left w:val="none" w:sz="0" w:space="0" w:color="auto"/>
                    <w:bottom w:val="single" w:sz="6" w:space="8" w:color="E3E3E3"/>
                    <w:right w:val="none" w:sz="0" w:space="0" w:color="auto"/>
                  </w:divBdr>
                </w:div>
                <w:div w:id="1014067149">
                  <w:marLeft w:val="0"/>
                  <w:marRight w:val="0"/>
                  <w:marTop w:val="0"/>
                  <w:marBottom w:val="0"/>
                  <w:divBdr>
                    <w:top w:val="none" w:sz="0" w:space="8" w:color="auto"/>
                    <w:left w:val="none" w:sz="0" w:space="0" w:color="auto"/>
                    <w:bottom w:val="single" w:sz="6" w:space="8" w:color="E3E3E3"/>
                    <w:right w:val="none" w:sz="0" w:space="0" w:color="auto"/>
                  </w:divBdr>
                </w:div>
                <w:div w:id="714083707">
                  <w:marLeft w:val="0"/>
                  <w:marRight w:val="0"/>
                  <w:marTop w:val="0"/>
                  <w:marBottom w:val="0"/>
                  <w:divBdr>
                    <w:top w:val="none" w:sz="0" w:space="8" w:color="auto"/>
                    <w:left w:val="none" w:sz="0" w:space="0" w:color="auto"/>
                    <w:bottom w:val="single" w:sz="6" w:space="8" w:color="E3E3E3"/>
                    <w:right w:val="none" w:sz="0" w:space="0" w:color="auto"/>
                  </w:divBdr>
                </w:div>
                <w:div w:id="745691297">
                  <w:marLeft w:val="0"/>
                  <w:marRight w:val="0"/>
                  <w:marTop w:val="0"/>
                  <w:marBottom w:val="0"/>
                  <w:divBdr>
                    <w:top w:val="none" w:sz="0" w:space="8" w:color="auto"/>
                    <w:left w:val="none" w:sz="0" w:space="0" w:color="auto"/>
                    <w:bottom w:val="single" w:sz="6" w:space="8" w:color="E3E3E3"/>
                    <w:right w:val="none" w:sz="0" w:space="0" w:color="auto"/>
                  </w:divBdr>
                </w:div>
                <w:div w:id="884096327">
                  <w:marLeft w:val="0"/>
                  <w:marRight w:val="0"/>
                  <w:marTop w:val="0"/>
                  <w:marBottom w:val="0"/>
                  <w:divBdr>
                    <w:top w:val="none" w:sz="0" w:space="8" w:color="auto"/>
                    <w:left w:val="none" w:sz="0" w:space="0" w:color="auto"/>
                    <w:bottom w:val="single" w:sz="6" w:space="8" w:color="E3E3E3"/>
                    <w:right w:val="none" w:sz="0" w:space="0" w:color="auto"/>
                  </w:divBdr>
                </w:div>
                <w:div w:id="1454593205">
                  <w:marLeft w:val="0"/>
                  <w:marRight w:val="0"/>
                  <w:marTop w:val="0"/>
                  <w:marBottom w:val="0"/>
                  <w:divBdr>
                    <w:top w:val="none" w:sz="0" w:space="8" w:color="auto"/>
                    <w:left w:val="none" w:sz="0" w:space="0" w:color="auto"/>
                    <w:bottom w:val="single" w:sz="6" w:space="8" w:color="E3E3E3"/>
                    <w:right w:val="none" w:sz="0" w:space="0" w:color="auto"/>
                  </w:divBdr>
                </w:div>
                <w:div w:id="1409766668">
                  <w:marLeft w:val="0"/>
                  <w:marRight w:val="0"/>
                  <w:marTop w:val="0"/>
                  <w:marBottom w:val="0"/>
                  <w:divBdr>
                    <w:top w:val="none" w:sz="0" w:space="8" w:color="auto"/>
                    <w:left w:val="none" w:sz="0" w:space="0" w:color="auto"/>
                    <w:bottom w:val="single" w:sz="6" w:space="8" w:color="E3E3E3"/>
                    <w:right w:val="none" w:sz="0" w:space="0" w:color="auto"/>
                  </w:divBdr>
                </w:div>
                <w:div w:id="1562449417">
                  <w:marLeft w:val="0"/>
                  <w:marRight w:val="0"/>
                  <w:marTop w:val="0"/>
                  <w:marBottom w:val="0"/>
                  <w:divBdr>
                    <w:top w:val="none" w:sz="0" w:space="0" w:color="auto"/>
                    <w:left w:val="none" w:sz="0" w:space="0" w:color="auto"/>
                    <w:bottom w:val="none" w:sz="0" w:space="0" w:color="auto"/>
                    <w:right w:val="none" w:sz="0" w:space="0" w:color="auto"/>
                  </w:divBdr>
                </w:div>
              </w:divsChild>
            </w:div>
            <w:div w:id="962730694">
              <w:marLeft w:val="0"/>
              <w:marRight w:val="0"/>
              <w:marTop w:val="0"/>
              <w:marBottom w:val="150"/>
              <w:divBdr>
                <w:top w:val="none" w:sz="0" w:space="0" w:color="auto"/>
                <w:left w:val="none" w:sz="0" w:space="0" w:color="auto"/>
                <w:bottom w:val="none" w:sz="0" w:space="0" w:color="auto"/>
                <w:right w:val="none" w:sz="0" w:space="0" w:color="auto"/>
              </w:divBdr>
              <w:divsChild>
                <w:div w:id="228344449">
                  <w:marLeft w:val="0"/>
                  <w:marRight w:val="0"/>
                  <w:marTop w:val="0"/>
                  <w:marBottom w:val="0"/>
                  <w:divBdr>
                    <w:top w:val="none" w:sz="0" w:space="0" w:color="auto"/>
                    <w:left w:val="none" w:sz="0" w:space="0" w:color="auto"/>
                    <w:bottom w:val="none" w:sz="0" w:space="0" w:color="auto"/>
                    <w:right w:val="none" w:sz="0" w:space="0" w:color="auto"/>
                  </w:divBdr>
                </w:div>
                <w:div w:id="2005473740">
                  <w:marLeft w:val="0"/>
                  <w:marRight w:val="0"/>
                  <w:marTop w:val="0"/>
                  <w:marBottom w:val="0"/>
                  <w:divBdr>
                    <w:top w:val="none" w:sz="0" w:space="8" w:color="auto"/>
                    <w:left w:val="none" w:sz="0" w:space="0" w:color="auto"/>
                    <w:bottom w:val="single" w:sz="6" w:space="8" w:color="E3E3E3"/>
                    <w:right w:val="none" w:sz="0" w:space="0" w:color="auto"/>
                  </w:divBdr>
                </w:div>
                <w:div w:id="703822209">
                  <w:marLeft w:val="0"/>
                  <w:marRight w:val="0"/>
                  <w:marTop w:val="0"/>
                  <w:marBottom w:val="0"/>
                  <w:divBdr>
                    <w:top w:val="none" w:sz="0" w:space="8" w:color="auto"/>
                    <w:left w:val="none" w:sz="0" w:space="0" w:color="auto"/>
                    <w:bottom w:val="single" w:sz="6" w:space="8" w:color="E3E3E3"/>
                    <w:right w:val="none" w:sz="0" w:space="0" w:color="auto"/>
                  </w:divBdr>
                </w:div>
                <w:div w:id="1788961657">
                  <w:marLeft w:val="0"/>
                  <w:marRight w:val="0"/>
                  <w:marTop w:val="0"/>
                  <w:marBottom w:val="0"/>
                  <w:divBdr>
                    <w:top w:val="none" w:sz="0" w:space="8" w:color="auto"/>
                    <w:left w:val="none" w:sz="0" w:space="0" w:color="auto"/>
                    <w:bottom w:val="single" w:sz="6" w:space="8" w:color="E3E3E3"/>
                    <w:right w:val="none" w:sz="0" w:space="0" w:color="auto"/>
                  </w:divBdr>
                </w:div>
                <w:div w:id="888808214">
                  <w:marLeft w:val="0"/>
                  <w:marRight w:val="0"/>
                  <w:marTop w:val="0"/>
                  <w:marBottom w:val="0"/>
                  <w:divBdr>
                    <w:top w:val="none" w:sz="0" w:space="8" w:color="auto"/>
                    <w:left w:val="none" w:sz="0" w:space="0" w:color="auto"/>
                    <w:bottom w:val="single" w:sz="6" w:space="8" w:color="E3E3E3"/>
                    <w:right w:val="none" w:sz="0" w:space="0" w:color="auto"/>
                  </w:divBdr>
                </w:div>
                <w:div w:id="444007415">
                  <w:marLeft w:val="0"/>
                  <w:marRight w:val="0"/>
                  <w:marTop w:val="0"/>
                  <w:marBottom w:val="0"/>
                  <w:divBdr>
                    <w:top w:val="none" w:sz="0" w:space="8" w:color="auto"/>
                    <w:left w:val="none" w:sz="0" w:space="0" w:color="auto"/>
                    <w:bottom w:val="single" w:sz="6" w:space="8" w:color="E3E3E3"/>
                    <w:right w:val="none" w:sz="0" w:space="0" w:color="auto"/>
                  </w:divBdr>
                </w:div>
                <w:div w:id="409429511">
                  <w:marLeft w:val="0"/>
                  <w:marRight w:val="0"/>
                  <w:marTop w:val="0"/>
                  <w:marBottom w:val="0"/>
                  <w:divBdr>
                    <w:top w:val="none" w:sz="0" w:space="0" w:color="auto"/>
                    <w:left w:val="none" w:sz="0" w:space="0" w:color="auto"/>
                    <w:bottom w:val="none" w:sz="0" w:space="0" w:color="auto"/>
                    <w:right w:val="none" w:sz="0" w:space="0" w:color="auto"/>
                  </w:divBdr>
                </w:div>
              </w:divsChild>
            </w:div>
            <w:div w:id="1589582968">
              <w:marLeft w:val="0"/>
              <w:marRight w:val="0"/>
              <w:marTop w:val="0"/>
              <w:marBottom w:val="150"/>
              <w:divBdr>
                <w:top w:val="none" w:sz="0" w:space="0" w:color="auto"/>
                <w:left w:val="none" w:sz="0" w:space="0" w:color="auto"/>
                <w:bottom w:val="none" w:sz="0" w:space="0" w:color="auto"/>
                <w:right w:val="none" w:sz="0" w:space="0" w:color="auto"/>
              </w:divBdr>
              <w:divsChild>
                <w:div w:id="828641100">
                  <w:marLeft w:val="0"/>
                  <w:marRight w:val="0"/>
                  <w:marTop w:val="0"/>
                  <w:marBottom w:val="0"/>
                  <w:divBdr>
                    <w:top w:val="none" w:sz="0" w:space="0" w:color="auto"/>
                    <w:left w:val="none" w:sz="0" w:space="0" w:color="auto"/>
                    <w:bottom w:val="none" w:sz="0" w:space="0" w:color="auto"/>
                    <w:right w:val="none" w:sz="0" w:space="0" w:color="auto"/>
                  </w:divBdr>
                </w:div>
                <w:div w:id="16918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953092">
      <w:bodyDiv w:val="1"/>
      <w:marLeft w:val="0"/>
      <w:marRight w:val="0"/>
      <w:marTop w:val="0"/>
      <w:marBottom w:val="0"/>
      <w:divBdr>
        <w:top w:val="none" w:sz="0" w:space="0" w:color="auto"/>
        <w:left w:val="none" w:sz="0" w:space="0" w:color="auto"/>
        <w:bottom w:val="none" w:sz="0" w:space="0" w:color="auto"/>
        <w:right w:val="none" w:sz="0" w:space="0" w:color="auto"/>
      </w:divBdr>
    </w:div>
    <w:div w:id="1189366694">
      <w:bodyDiv w:val="1"/>
      <w:marLeft w:val="0"/>
      <w:marRight w:val="0"/>
      <w:marTop w:val="0"/>
      <w:marBottom w:val="0"/>
      <w:divBdr>
        <w:top w:val="none" w:sz="0" w:space="0" w:color="auto"/>
        <w:left w:val="none" w:sz="0" w:space="0" w:color="auto"/>
        <w:bottom w:val="none" w:sz="0" w:space="0" w:color="auto"/>
        <w:right w:val="none" w:sz="0" w:space="0" w:color="auto"/>
      </w:divBdr>
    </w:div>
    <w:div w:id="1231774492">
      <w:bodyDiv w:val="1"/>
      <w:marLeft w:val="0"/>
      <w:marRight w:val="0"/>
      <w:marTop w:val="0"/>
      <w:marBottom w:val="0"/>
      <w:divBdr>
        <w:top w:val="none" w:sz="0" w:space="0" w:color="auto"/>
        <w:left w:val="none" w:sz="0" w:space="0" w:color="auto"/>
        <w:bottom w:val="none" w:sz="0" w:space="0" w:color="auto"/>
        <w:right w:val="none" w:sz="0" w:space="0" w:color="auto"/>
      </w:divBdr>
    </w:div>
    <w:div w:id="1277715302">
      <w:bodyDiv w:val="1"/>
      <w:marLeft w:val="0"/>
      <w:marRight w:val="0"/>
      <w:marTop w:val="0"/>
      <w:marBottom w:val="0"/>
      <w:divBdr>
        <w:top w:val="none" w:sz="0" w:space="0" w:color="auto"/>
        <w:left w:val="none" w:sz="0" w:space="0" w:color="auto"/>
        <w:bottom w:val="none" w:sz="0" w:space="0" w:color="auto"/>
        <w:right w:val="none" w:sz="0" w:space="0" w:color="auto"/>
      </w:divBdr>
    </w:div>
    <w:div w:id="1285886633">
      <w:bodyDiv w:val="1"/>
      <w:marLeft w:val="0"/>
      <w:marRight w:val="0"/>
      <w:marTop w:val="0"/>
      <w:marBottom w:val="0"/>
      <w:divBdr>
        <w:top w:val="none" w:sz="0" w:space="0" w:color="auto"/>
        <w:left w:val="none" w:sz="0" w:space="0" w:color="auto"/>
        <w:bottom w:val="none" w:sz="0" w:space="0" w:color="auto"/>
        <w:right w:val="none" w:sz="0" w:space="0" w:color="auto"/>
      </w:divBdr>
    </w:div>
    <w:div w:id="1365784627">
      <w:bodyDiv w:val="1"/>
      <w:marLeft w:val="0"/>
      <w:marRight w:val="0"/>
      <w:marTop w:val="0"/>
      <w:marBottom w:val="0"/>
      <w:divBdr>
        <w:top w:val="none" w:sz="0" w:space="0" w:color="auto"/>
        <w:left w:val="none" w:sz="0" w:space="0" w:color="auto"/>
        <w:bottom w:val="none" w:sz="0" w:space="0" w:color="auto"/>
        <w:right w:val="none" w:sz="0" w:space="0" w:color="auto"/>
      </w:divBdr>
    </w:div>
    <w:div w:id="1406414206">
      <w:bodyDiv w:val="1"/>
      <w:marLeft w:val="0"/>
      <w:marRight w:val="0"/>
      <w:marTop w:val="0"/>
      <w:marBottom w:val="0"/>
      <w:divBdr>
        <w:top w:val="none" w:sz="0" w:space="0" w:color="auto"/>
        <w:left w:val="none" w:sz="0" w:space="0" w:color="auto"/>
        <w:bottom w:val="none" w:sz="0" w:space="0" w:color="auto"/>
        <w:right w:val="none" w:sz="0" w:space="0" w:color="auto"/>
      </w:divBdr>
    </w:div>
    <w:div w:id="1455251889">
      <w:bodyDiv w:val="1"/>
      <w:marLeft w:val="0"/>
      <w:marRight w:val="0"/>
      <w:marTop w:val="0"/>
      <w:marBottom w:val="0"/>
      <w:divBdr>
        <w:top w:val="none" w:sz="0" w:space="0" w:color="auto"/>
        <w:left w:val="none" w:sz="0" w:space="0" w:color="auto"/>
        <w:bottom w:val="none" w:sz="0" w:space="0" w:color="auto"/>
        <w:right w:val="none" w:sz="0" w:space="0" w:color="auto"/>
      </w:divBdr>
    </w:div>
    <w:div w:id="1469517348">
      <w:bodyDiv w:val="1"/>
      <w:marLeft w:val="0"/>
      <w:marRight w:val="0"/>
      <w:marTop w:val="0"/>
      <w:marBottom w:val="0"/>
      <w:divBdr>
        <w:top w:val="none" w:sz="0" w:space="0" w:color="auto"/>
        <w:left w:val="none" w:sz="0" w:space="0" w:color="auto"/>
        <w:bottom w:val="none" w:sz="0" w:space="0" w:color="auto"/>
        <w:right w:val="none" w:sz="0" w:space="0" w:color="auto"/>
      </w:divBdr>
    </w:div>
    <w:div w:id="1583030284">
      <w:bodyDiv w:val="1"/>
      <w:marLeft w:val="0"/>
      <w:marRight w:val="0"/>
      <w:marTop w:val="0"/>
      <w:marBottom w:val="0"/>
      <w:divBdr>
        <w:top w:val="none" w:sz="0" w:space="0" w:color="auto"/>
        <w:left w:val="none" w:sz="0" w:space="0" w:color="auto"/>
        <w:bottom w:val="none" w:sz="0" w:space="0" w:color="auto"/>
        <w:right w:val="none" w:sz="0" w:space="0" w:color="auto"/>
      </w:divBdr>
    </w:div>
    <w:div w:id="1612667244">
      <w:bodyDiv w:val="1"/>
      <w:marLeft w:val="0"/>
      <w:marRight w:val="0"/>
      <w:marTop w:val="0"/>
      <w:marBottom w:val="0"/>
      <w:divBdr>
        <w:top w:val="none" w:sz="0" w:space="0" w:color="auto"/>
        <w:left w:val="none" w:sz="0" w:space="0" w:color="auto"/>
        <w:bottom w:val="none" w:sz="0" w:space="0" w:color="auto"/>
        <w:right w:val="none" w:sz="0" w:space="0" w:color="auto"/>
      </w:divBdr>
    </w:div>
    <w:div w:id="1633710632">
      <w:bodyDiv w:val="1"/>
      <w:marLeft w:val="0"/>
      <w:marRight w:val="0"/>
      <w:marTop w:val="0"/>
      <w:marBottom w:val="0"/>
      <w:divBdr>
        <w:top w:val="none" w:sz="0" w:space="0" w:color="auto"/>
        <w:left w:val="none" w:sz="0" w:space="0" w:color="auto"/>
        <w:bottom w:val="none" w:sz="0" w:space="0" w:color="auto"/>
        <w:right w:val="none" w:sz="0" w:space="0" w:color="auto"/>
      </w:divBdr>
    </w:div>
    <w:div w:id="1645162573">
      <w:bodyDiv w:val="1"/>
      <w:marLeft w:val="0"/>
      <w:marRight w:val="0"/>
      <w:marTop w:val="0"/>
      <w:marBottom w:val="0"/>
      <w:divBdr>
        <w:top w:val="none" w:sz="0" w:space="0" w:color="auto"/>
        <w:left w:val="none" w:sz="0" w:space="0" w:color="auto"/>
        <w:bottom w:val="none" w:sz="0" w:space="0" w:color="auto"/>
        <w:right w:val="none" w:sz="0" w:space="0" w:color="auto"/>
      </w:divBdr>
    </w:div>
    <w:div w:id="1726950230">
      <w:bodyDiv w:val="1"/>
      <w:marLeft w:val="0"/>
      <w:marRight w:val="0"/>
      <w:marTop w:val="0"/>
      <w:marBottom w:val="0"/>
      <w:divBdr>
        <w:top w:val="none" w:sz="0" w:space="0" w:color="auto"/>
        <w:left w:val="none" w:sz="0" w:space="0" w:color="auto"/>
        <w:bottom w:val="none" w:sz="0" w:space="0" w:color="auto"/>
        <w:right w:val="none" w:sz="0" w:space="0" w:color="auto"/>
      </w:divBdr>
    </w:div>
    <w:div w:id="1768770609">
      <w:bodyDiv w:val="1"/>
      <w:marLeft w:val="0"/>
      <w:marRight w:val="0"/>
      <w:marTop w:val="0"/>
      <w:marBottom w:val="0"/>
      <w:divBdr>
        <w:top w:val="none" w:sz="0" w:space="0" w:color="auto"/>
        <w:left w:val="none" w:sz="0" w:space="0" w:color="auto"/>
        <w:bottom w:val="none" w:sz="0" w:space="0" w:color="auto"/>
        <w:right w:val="none" w:sz="0" w:space="0" w:color="auto"/>
      </w:divBdr>
    </w:div>
    <w:div w:id="1770928875">
      <w:bodyDiv w:val="1"/>
      <w:marLeft w:val="0"/>
      <w:marRight w:val="0"/>
      <w:marTop w:val="0"/>
      <w:marBottom w:val="0"/>
      <w:divBdr>
        <w:top w:val="none" w:sz="0" w:space="0" w:color="auto"/>
        <w:left w:val="none" w:sz="0" w:space="0" w:color="auto"/>
        <w:bottom w:val="none" w:sz="0" w:space="0" w:color="auto"/>
        <w:right w:val="none" w:sz="0" w:space="0" w:color="auto"/>
      </w:divBdr>
      <w:divsChild>
        <w:div w:id="2000494800">
          <w:marLeft w:val="0"/>
          <w:marRight w:val="0"/>
          <w:marTop w:val="0"/>
          <w:marBottom w:val="0"/>
          <w:divBdr>
            <w:top w:val="single" w:sz="6" w:space="4" w:color="ABABAB"/>
            <w:left w:val="single" w:sz="6" w:space="4" w:color="ABABAB"/>
            <w:bottom w:val="single" w:sz="6" w:space="4" w:color="ABABAB"/>
            <w:right w:val="single" w:sz="6" w:space="4" w:color="ABABAB"/>
          </w:divBdr>
          <w:divsChild>
            <w:div w:id="908418861">
              <w:marLeft w:val="0"/>
              <w:marRight w:val="0"/>
              <w:marTop w:val="0"/>
              <w:marBottom w:val="0"/>
              <w:divBdr>
                <w:top w:val="none" w:sz="0" w:space="0" w:color="auto"/>
                <w:left w:val="none" w:sz="0" w:space="0" w:color="auto"/>
                <w:bottom w:val="none" w:sz="0" w:space="0" w:color="auto"/>
                <w:right w:val="none" w:sz="0" w:space="0" w:color="auto"/>
              </w:divBdr>
              <w:divsChild>
                <w:div w:id="156822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734219">
      <w:bodyDiv w:val="1"/>
      <w:marLeft w:val="0"/>
      <w:marRight w:val="0"/>
      <w:marTop w:val="0"/>
      <w:marBottom w:val="0"/>
      <w:divBdr>
        <w:top w:val="none" w:sz="0" w:space="0" w:color="auto"/>
        <w:left w:val="none" w:sz="0" w:space="0" w:color="auto"/>
        <w:bottom w:val="none" w:sz="0" w:space="0" w:color="auto"/>
        <w:right w:val="none" w:sz="0" w:space="0" w:color="auto"/>
      </w:divBdr>
    </w:div>
    <w:div w:id="1794981645">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27161862">
      <w:bodyDiv w:val="1"/>
      <w:marLeft w:val="0"/>
      <w:marRight w:val="0"/>
      <w:marTop w:val="0"/>
      <w:marBottom w:val="0"/>
      <w:divBdr>
        <w:top w:val="none" w:sz="0" w:space="0" w:color="auto"/>
        <w:left w:val="none" w:sz="0" w:space="0" w:color="auto"/>
        <w:bottom w:val="none" w:sz="0" w:space="0" w:color="auto"/>
        <w:right w:val="none" w:sz="0" w:space="0" w:color="auto"/>
      </w:divBdr>
    </w:div>
    <w:div w:id="1936354189">
      <w:bodyDiv w:val="1"/>
      <w:marLeft w:val="0"/>
      <w:marRight w:val="0"/>
      <w:marTop w:val="0"/>
      <w:marBottom w:val="0"/>
      <w:divBdr>
        <w:top w:val="none" w:sz="0" w:space="0" w:color="auto"/>
        <w:left w:val="none" w:sz="0" w:space="0" w:color="auto"/>
        <w:bottom w:val="none" w:sz="0" w:space="0" w:color="auto"/>
        <w:right w:val="none" w:sz="0" w:space="0" w:color="auto"/>
      </w:divBdr>
    </w:div>
    <w:div w:id="1981644196">
      <w:bodyDiv w:val="1"/>
      <w:marLeft w:val="0"/>
      <w:marRight w:val="0"/>
      <w:marTop w:val="0"/>
      <w:marBottom w:val="0"/>
      <w:divBdr>
        <w:top w:val="none" w:sz="0" w:space="0" w:color="auto"/>
        <w:left w:val="none" w:sz="0" w:space="0" w:color="auto"/>
        <w:bottom w:val="none" w:sz="0" w:space="0" w:color="auto"/>
        <w:right w:val="none" w:sz="0" w:space="0" w:color="auto"/>
      </w:divBdr>
    </w:div>
    <w:div w:id="2039433086">
      <w:bodyDiv w:val="1"/>
      <w:marLeft w:val="0"/>
      <w:marRight w:val="0"/>
      <w:marTop w:val="0"/>
      <w:marBottom w:val="0"/>
      <w:divBdr>
        <w:top w:val="none" w:sz="0" w:space="0" w:color="auto"/>
        <w:left w:val="none" w:sz="0" w:space="0" w:color="auto"/>
        <w:bottom w:val="none" w:sz="0" w:space="0" w:color="auto"/>
        <w:right w:val="none" w:sz="0" w:space="0" w:color="auto"/>
      </w:divBdr>
    </w:div>
    <w:div w:id="2041196764">
      <w:bodyDiv w:val="1"/>
      <w:marLeft w:val="0"/>
      <w:marRight w:val="0"/>
      <w:marTop w:val="0"/>
      <w:marBottom w:val="0"/>
      <w:divBdr>
        <w:top w:val="none" w:sz="0" w:space="0" w:color="auto"/>
        <w:left w:val="none" w:sz="0" w:space="0" w:color="auto"/>
        <w:bottom w:val="none" w:sz="0" w:space="0" w:color="auto"/>
        <w:right w:val="none" w:sz="0" w:space="0" w:color="auto"/>
      </w:divBdr>
    </w:div>
    <w:div w:id="2106030208">
      <w:bodyDiv w:val="1"/>
      <w:marLeft w:val="0"/>
      <w:marRight w:val="0"/>
      <w:marTop w:val="0"/>
      <w:marBottom w:val="0"/>
      <w:divBdr>
        <w:top w:val="none" w:sz="0" w:space="0" w:color="auto"/>
        <w:left w:val="none" w:sz="0" w:space="0" w:color="auto"/>
        <w:bottom w:val="none" w:sz="0" w:space="0" w:color="auto"/>
        <w:right w:val="none" w:sz="0" w:space="0" w:color="auto"/>
      </w:divBdr>
    </w:div>
    <w:div w:id="2120946991">
      <w:bodyDiv w:val="1"/>
      <w:marLeft w:val="0"/>
      <w:marRight w:val="0"/>
      <w:marTop w:val="0"/>
      <w:marBottom w:val="0"/>
      <w:divBdr>
        <w:top w:val="none" w:sz="0" w:space="0" w:color="auto"/>
        <w:left w:val="none" w:sz="0" w:space="0" w:color="auto"/>
        <w:bottom w:val="none" w:sz="0" w:space="0" w:color="auto"/>
        <w:right w:val="none" w:sz="0" w:space="0" w:color="auto"/>
      </w:divBdr>
    </w:div>
    <w:div w:id="214684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tatisticshowto.com/line-of-best-fit/"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statisticshowto.com/probability-and-statistics/regression-analysis/" TargetMode="External"/><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gif"/><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yperlink" Target="https://en.wikipedia.org/wiki/Okta"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nergystar.gov/buildings/facility-owners-and-managers/existing-buildings/use-portfolio-manager/identify-your-property-typ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ngt\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E31BD-DCAB-46E4-B394-FDB5B63A3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18828</TotalTime>
  <Pages>29</Pages>
  <Words>4319</Words>
  <Characters>24619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Dongtao Jiang</dc:creator>
  <cp:keywords/>
  <dc:description/>
  <cp:lastModifiedBy>Dongtao Jiang</cp:lastModifiedBy>
  <cp:revision>46</cp:revision>
  <cp:lastPrinted>2020-08-16T23:38:00Z</cp:lastPrinted>
  <dcterms:created xsi:type="dcterms:W3CDTF">2020-09-14T20:46:00Z</dcterms:created>
  <dcterms:modified xsi:type="dcterms:W3CDTF">2020-10-13T18:02:00Z</dcterms:modified>
</cp:coreProperties>
</file>